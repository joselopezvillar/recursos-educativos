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9452"/>
        <w:docPartObj>
          <w:docPartGallery w:val="Cover Pages"/>
          <w:docPartUnique/>
        </w:docPartObj>
      </w:sdtPr>
      <w:sdtEndPr>
        <w:rPr>
          <w:color w:val="0D0D0D" w:themeColor="text1" w:themeTint="F2"/>
        </w:rPr>
      </w:sdtEndPr>
      <w:sdtContent>
        <w:p w14:paraId="357CC3D8" w14:textId="77777777" w:rsidR="00B44C06" w:rsidRDefault="00B44C06" w:rsidP="00B44C06">
          <w:pPr>
            <w:spacing w:before="0" w:after="2400"/>
          </w:pPr>
        </w:p>
        <w:tbl>
          <w:tblPr>
            <w:tblW w:w="4000" w:type="pct"/>
            <w:jc w:val="center"/>
            <w:tblBorders>
              <w:left w:val="single" w:sz="18" w:space="0" w:color="4F81BD" w:themeColor="accent1"/>
            </w:tblBorders>
            <w:tblLook w:val="04A0" w:firstRow="1" w:lastRow="0" w:firstColumn="1" w:lastColumn="0" w:noHBand="0" w:noVBand="1"/>
          </w:tblPr>
          <w:tblGrid>
            <w:gridCol w:w="7440"/>
          </w:tblGrid>
          <w:tr w:rsidR="00B44C06" w14:paraId="47D0A63C" w14:textId="77777777" w:rsidTr="00B44C06">
            <w:trPr>
              <w:jc w:val="center"/>
            </w:trPr>
            <w:tc>
              <w:tcPr>
                <w:tcW w:w="7238" w:type="dxa"/>
                <w:tcBorders>
                  <w:top w:val="nil"/>
                  <w:left w:val="single" w:sz="18" w:space="0" w:color="4F81BD" w:themeColor="accent1"/>
                  <w:bottom w:val="nil"/>
                  <w:right w:val="nil"/>
                </w:tcBorders>
                <w:tcMar>
                  <w:top w:w="216" w:type="dxa"/>
                  <w:left w:w="115" w:type="dxa"/>
                  <w:bottom w:w="216" w:type="dxa"/>
                  <w:right w:w="115" w:type="dxa"/>
                </w:tcMar>
                <w:hideMark/>
              </w:tcPr>
              <w:p w14:paraId="0E720904" w14:textId="77777777" w:rsidR="00B44C06" w:rsidRDefault="00B44C06">
                <w:pPr>
                  <w:pStyle w:val="Sinespaciado"/>
                  <w:ind w:left="708" w:hanging="708"/>
                  <w:rPr>
                    <w:rFonts w:asciiTheme="majorHAnsi" w:eastAsiaTheme="majorEastAsia" w:hAnsiTheme="majorHAnsi" w:cstheme="majorBidi"/>
                    <w:b/>
                    <w:lang w:eastAsia="es-ES"/>
                  </w:rPr>
                </w:pPr>
                <w:r>
                  <w:rPr>
                    <w:rFonts w:asciiTheme="majorHAnsi" w:eastAsiaTheme="majorEastAsia" w:hAnsiTheme="majorHAnsi" w:cstheme="majorBidi"/>
                    <w:b/>
                    <w:color w:val="1F497D" w:themeColor="text2"/>
                    <w:lang w:eastAsia="es-ES"/>
                  </w:rPr>
                  <w:t>Profesor: Borja Rey Seoane</w:t>
                </w:r>
              </w:p>
            </w:tc>
          </w:tr>
          <w:tr w:rsidR="00B44C06" w14:paraId="776FEF1C" w14:textId="77777777" w:rsidTr="00B44C06">
            <w:trPr>
              <w:jc w:val="center"/>
            </w:trPr>
            <w:tc>
              <w:tcPr>
                <w:tcW w:w="7238" w:type="dxa"/>
                <w:tcBorders>
                  <w:top w:val="nil"/>
                  <w:left w:val="single" w:sz="18" w:space="0" w:color="4F81BD" w:themeColor="accent1"/>
                  <w:bottom w:val="nil"/>
                  <w:right w:val="nil"/>
                </w:tcBorders>
                <w:hideMark/>
              </w:tcPr>
              <w:p w14:paraId="2A862616" w14:textId="77777777" w:rsidR="00B44C06" w:rsidRDefault="00B44C06">
                <w:pPr>
                  <w:pStyle w:val="Sinespaciado"/>
                  <w:rPr>
                    <w:rFonts w:asciiTheme="majorHAnsi" w:eastAsiaTheme="majorEastAsia" w:hAnsiTheme="majorHAnsi" w:cstheme="majorBidi"/>
                    <w:b/>
                    <w:smallCaps/>
                    <w:color w:val="4F81BD" w:themeColor="accent1"/>
                    <w:sz w:val="96"/>
                    <w:szCs w:val="96"/>
                    <w:lang w:eastAsia="es-ES"/>
                  </w:rPr>
                </w:pPr>
                <w:r>
                  <w:rPr>
                    <w:rFonts w:asciiTheme="majorHAnsi" w:eastAsiaTheme="majorEastAsia" w:hAnsiTheme="majorHAnsi" w:cstheme="majorBidi"/>
                    <w:b/>
                    <w:smallCaps/>
                    <w:color w:val="4F81BD" w:themeColor="accent1"/>
                    <w:sz w:val="96"/>
                    <w:szCs w:val="96"/>
                    <w:lang w:eastAsia="es-ES"/>
                  </w:rPr>
                  <w:t>Anexo I</w:t>
                </w:r>
              </w:p>
            </w:tc>
          </w:tr>
          <w:tr w:rsidR="00B44C06" w14:paraId="35563114" w14:textId="77777777" w:rsidTr="00B44C06">
            <w:trPr>
              <w:jc w:val="center"/>
            </w:trPr>
            <w:tc>
              <w:tcPr>
                <w:tcW w:w="7238" w:type="dxa"/>
                <w:tcBorders>
                  <w:top w:val="nil"/>
                  <w:left w:val="single" w:sz="18" w:space="0" w:color="4F81BD" w:themeColor="accent1"/>
                  <w:bottom w:val="nil"/>
                  <w:right w:val="nil"/>
                </w:tcBorders>
                <w:tcMar>
                  <w:top w:w="216" w:type="dxa"/>
                  <w:left w:w="115" w:type="dxa"/>
                  <w:bottom w:w="216" w:type="dxa"/>
                  <w:right w:w="115" w:type="dxa"/>
                </w:tcMar>
                <w:hideMark/>
              </w:tcPr>
              <w:p w14:paraId="1C34EC33" w14:textId="77777777" w:rsidR="00B44C06" w:rsidRDefault="00B44C06">
                <w:pPr>
                  <w:pStyle w:val="Subtitulo"/>
                  <w:framePr w:hSpace="0" w:wrap="auto" w:hAnchor="text" w:xAlign="left" w:yAlign="inline"/>
                  <w:rPr>
                    <w:lang w:eastAsia="es-ES"/>
                  </w:rPr>
                </w:pPr>
                <w:r>
                  <w:rPr>
                    <w:lang w:eastAsia="es-ES"/>
                  </w:rPr>
                  <w:t>HTML &amp; XHTML</w:t>
                </w:r>
              </w:p>
            </w:tc>
          </w:tr>
        </w:tbl>
        <w:p w14:paraId="46A589DB" w14:textId="2F4778B1" w:rsidR="00B44C06" w:rsidRDefault="00B44C06" w:rsidP="00B44C06">
          <w:pPr>
            <w:spacing w:before="7000"/>
            <w:jc w:val="right"/>
            <w:rPr>
              <w:rFonts w:asciiTheme="majorHAnsi" w:hAnsiTheme="majorHAnsi"/>
              <w:b/>
              <w:color w:val="365F91" w:themeColor="accent1" w:themeShade="BF"/>
              <w:sz w:val="28"/>
            </w:rPr>
          </w:pPr>
          <w:r>
            <w:rPr>
              <w:rFonts w:asciiTheme="majorHAnsi" w:hAnsiTheme="majorHAnsi"/>
              <w:color w:val="365F91" w:themeColor="accent1" w:themeShade="BF"/>
              <w:sz w:val="28"/>
            </w:rPr>
            <w:t xml:space="preserve">Módulo: </w:t>
          </w:r>
          <w:r>
            <w:rPr>
              <w:rFonts w:asciiTheme="majorHAnsi" w:hAnsiTheme="majorHAnsi"/>
              <w:b/>
              <w:color w:val="365F91" w:themeColor="accent1" w:themeShade="BF"/>
              <w:sz w:val="28"/>
            </w:rPr>
            <w:t xml:space="preserve">Desenvolvemento </w:t>
          </w:r>
          <w:r w:rsidR="00B50B17">
            <w:rPr>
              <w:rFonts w:asciiTheme="majorHAnsi" w:hAnsiTheme="majorHAnsi"/>
              <w:b/>
              <w:color w:val="365F91" w:themeColor="accent1" w:themeShade="BF"/>
              <w:sz w:val="28"/>
            </w:rPr>
            <w:t>Web en Contorno Cliente</w:t>
          </w:r>
        </w:p>
        <w:p w14:paraId="57A67C3C" w14:textId="77777777" w:rsidR="00B44C06" w:rsidRDefault="00B44C06" w:rsidP="00B44C06">
          <w:pPr>
            <w:jc w:val="right"/>
            <w:rPr>
              <w:rFonts w:asciiTheme="majorHAnsi" w:hAnsiTheme="majorHAnsi"/>
              <w:b/>
              <w:color w:val="365F91" w:themeColor="accent1" w:themeShade="BF"/>
              <w:sz w:val="28"/>
            </w:rPr>
          </w:pPr>
          <w:r>
            <w:rPr>
              <w:rFonts w:asciiTheme="majorHAnsi" w:hAnsiTheme="majorHAnsi"/>
              <w:color w:val="365F91" w:themeColor="accent1" w:themeShade="BF"/>
              <w:sz w:val="28"/>
            </w:rPr>
            <w:t xml:space="preserve">Ciclo: </w:t>
          </w:r>
          <w:r>
            <w:rPr>
              <w:rFonts w:asciiTheme="majorHAnsi" w:hAnsiTheme="majorHAnsi"/>
              <w:b/>
              <w:color w:val="365F91" w:themeColor="accent1" w:themeShade="BF"/>
              <w:sz w:val="28"/>
            </w:rPr>
            <w:t>DAW</w:t>
          </w:r>
        </w:p>
        <w:p w14:paraId="28F8F64B" w14:textId="77777777" w:rsidR="00343F0D" w:rsidRPr="00AD72B2" w:rsidRDefault="00000000" w:rsidP="00B44C06">
          <w:pPr>
            <w:rPr>
              <w:color w:val="0D0D0D" w:themeColor="text1" w:themeTint="F2"/>
            </w:rPr>
          </w:pPr>
        </w:p>
      </w:sdtContent>
    </w:sdt>
    <w:p w14:paraId="720D75AF" w14:textId="77777777" w:rsidR="008F3304" w:rsidRPr="00AD72B2" w:rsidRDefault="008F3304" w:rsidP="00E94633">
      <w:pPr>
        <w:rPr>
          <w:color w:val="0D0D0D" w:themeColor="text1" w:themeTint="F2"/>
        </w:rPr>
        <w:sectPr w:rsidR="008F3304" w:rsidRPr="00AD72B2" w:rsidSect="008F591B">
          <w:headerReference w:type="even" r:id="rId8"/>
          <w:footerReference w:type="default" r:id="rId9"/>
          <w:pgSz w:w="11906" w:h="16838"/>
          <w:pgMar w:top="1134" w:right="1418" w:bottom="1134" w:left="1418" w:header="709" w:footer="709" w:gutter="0"/>
          <w:cols w:space="708"/>
          <w:titlePg/>
          <w:docGrid w:linePitch="360"/>
        </w:sectPr>
      </w:pPr>
    </w:p>
    <w:p w14:paraId="09689DA2" w14:textId="77777777" w:rsidR="00002781" w:rsidRDefault="00B71F8C" w:rsidP="00353F1E">
      <w:pPr>
        <w:pStyle w:val="Captulo"/>
        <w:rPr>
          <w:rFonts w:eastAsia="Arial"/>
        </w:rPr>
      </w:pPr>
      <w:bookmarkStart w:id="0" w:name="_Toc151050146"/>
      <w:r>
        <w:rPr>
          <w:rFonts w:eastAsia="Arial"/>
        </w:rPr>
        <w:lastRenderedPageBreak/>
        <w:t>HTML e XHTML</w:t>
      </w:r>
      <w:bookmarkEnd w:id="0"/>
    </w:p>
    <w:p w14:paraId="0D74086D" w14:textId="77777777" w:rsidR="00353F1E" w:rsidRPr="00353F1E" w:rsidRDefault="00B86170" w:rsidP="00353F1E">
      <w:r w:rsidRPr="00B86170">
        <w:rPr>
          <w:b/>
        </w:rPr>
        <w:t>HTML</w:t>
      </w:r>
      <w:r>
        <w:t xml:space="preserve"> é, coma xa sabemos, unha linguaxe de marcas que se emprega para definir o contido e a estrutura das páxinas web. Na actualidade a súa versión máis recente é HTML5 (concretamente na versión 5.3, publicada en outubro de 2018).</w:t>
      </w:r>
    </w:p>
    <w:p w14:paraId="3773F665" w14:textId="77777777" w:rsidR="00002781" w:rsidRDefault="00B86170" w:rsidP="00B86170">
      <w:r w:rsidRPr="00B86170">
        <w:rPr>
          <w:b/>
        </w:rPr>
        <w:t>XHTML</w:t>
      </w:r>
      <w:r>
        <w:rPr>
          <w:rStyle w:val="Refdenotaalpie"/>
          <w:b/>
        </w:rPr>
        <w:footnoteReference w:id="1"/>
      </w:r>
      <w:r w:rsidR="00B71F8C" w:rsidRPr="00B86170">
        <w:t xml:space="preserve"> é unha adaptación de HTML para cumprir coas restricións de XML, polo que mantén case to</w:t>
      </w:r>
      <w:r>
        <w:t>das as súas etiquetas e caracte</w:t>
      </w:r>
      <w:r w:rsidR="00B71F8C" w:rsidRPr="00B86170">
        <w:t>rísticas, engadindo algunhas restricións e elementos propios de XML.</w:t>
      </w:r>
    </w:p>
    <w:p w14:paraId="76C04E64" w14:textId="77777777" w:rsidR="00B86170" w:rsidRDefault="00B86170" w:rsidP="00B86170">
      <w:r>
        <w:t>Introduciremos primeiro os conceptos fundamentais da sintaxe de HTML e XHTML denantes poder aclarar as diferenzas fundamentais que existen entre ambas.</w:t>
      </w:r>
    </w:p>
    <w:p w14:paraId="4A8C3A07" w14:textId="77777777" w:rsidR="00B86170" w:rsidRDefault="00B86170" w:rsidP="00B86170">
      <w:pPr>
        <w:pStyle w:val="Ttulo1"/>
      </w:pPr>
      <w:bookmarkStart w:id="1" w:name="_Toc151050147"/>
      <w:r>
        <w:t>Elementos fundamentais</w:t>
      </w:r>
      <w:bookmarkEnd w:id="1"/>
    </w:p>
    <w:p w14:paraId="009B075F" w14:textId="77777777" w:rsidR="00B86170" w:rsidRDefault="00B86170" w:rsidP="00B86170">
      <w:pPr>
        <w:pStyle w:val="Ttulo2"/>
      </w:pPr>
      <w:r>
        <w:t>Etiquetas</w:t>
      </w:r>
    </w:p>
    <w:p w14:paraId="56767F68" w14:textId="77777777" w:rsidR="00002781" w:rsidRPr="00B86170" w:rsidRDefault="00B86170" w:rsidP="00B86170">
      <w:r>
        <w:t>A</w:t>
      </w:r>
      <w:r w:rsidR="00B71F8C" w:rsidRPr="00B86170">
        <w:t xml:space="preserve"> </w:t>
      </w:r>
      <w:r w:rsidR="00B71F8C" w:rsidRPr="005E74F3">
        <w:rPr>
          <w:b/>
        </w:rPr>
        <w:t>etiquetas</w:t>
      </w:r>
      <w:r w:rsidR="00B71F8C" w:rsidRPr="00B86170">
        <w:t xml:space="preserve"> definen cada un dos elementos dun documento HTML. Comezan </w:t>
      </w:r>
      <w:r>
        <w:t xml:space="preserve">sempre </w:t>
      </w:r>
      <w:r w:rsidR="00B71F8C" w:rsidRPr="00B86170">
        <w:t xml:space="preserve">polo símbolo </w:t>
      </w:r>
      <w:r w:rsidR="00B71F8C" w:rsidRPr="00481992">
        <w:rPr>
          <w:rFonts w:ascii="Courier New" w:eastAsia="Courier New" w:hAnsi="Courier New" w:cs="Courier New"/>
          <w:b/>
        </w:rPr>
        <w:t>&lt;</w:t>
      </w:r>
      <w:r w:rsidR="00B71F8C" w:rsidRPr="00B86170">
        <w:t xml:space="preserve"> e </w:t>
      </w:r>
      <w:r>
        <w:t>pechan con</w:t>
      </w:r>
      <w:r w:rsidR="00B71F8C" w:rsidRPr="00B86170">
        <w:t xml:space="preserve"> </w:t>
      </w:r>
      <w:r w:rsidR="00B71F8C" w:rsidRPr="00481992">
        <w:rPr>
          <w:rFonts w:ascii="Courier New" w:eastAsia="Courier New" w:hAnsi="Courier New" w:cs="Courier New"/>
          <w:b/>
        </w:rPr>
        <w:t>&gt;</w:t>
      </w:r>
      <w:r w:rsidR="00B71F8C" w:rsidRPr="00B86170">
        <w:t>. As etiquetas poden ou non ter contido</w:t>
      </w:r>
      <w:r w:rsidR="00AA18C5">
        <w:t xml:space="preserve"> e</w:t>
      </w:r>
      <w:r w:rsidR="00B71F8C" w:rsidRPr="00B86170">
        <w:t>, no caso de telo, ábrense e péchanse do seguinte xeito:</w:t>
      </w:r>
    </w:p>
    <w:p w14:paraId="1B02A5F5" w14:textId="77777777" w:rsidR="00002781" w:rsidRPr="00AA18C5" w:rsidRDefault="00B71F8C" w:rsidP="00AA18C5">
      <w:pPr>
        <w:pStyle w:val="Scripting"/>
      </w:pPr>
      <w:r w:rsidRPr="00AA18C5">
        <w:t>&lt;etiqueta&gt;</w:t>
      </w:r>
    </w:p>
    <w:p w14:paraId="4FA55988" w14:textId="77777777" w:rsidR="00002781" w:rsidRPr="00AA18C5" w:rsidRDefault="00B71F8C" w:rsidP="00AA18C5">
      <w:pPr>
        <w:pStyle w:val="Scripting"/>
      </w:pPr>
      <w:r w:rsidRPr="00AA18C5">
        <w:t>...</w:t>
      </w:r>
    </w:p>
    <w:p w14:paraId="156892B9" w14:textId="77777777" w:rsidR="00002781" w:rsidRPr="00AA18C5" w:rsidRDefault="00B71F8C" w:rsidP="00AA18C5">
      <w:pPr>
        <w:pStyle w:val="Scripting"/>
      </w:pPr>
      <w:r w:rsidRPr="00AA18C5">
        <w:t>&lt;/etiqueta&gt;</w:t>
      </w:r>
    </w:p>
    <w:p w14:paraId="67D16E4A" w14:textId="77777777" w:rsidR="00002781" w:rsidRDefault="00AA18C5" w:rsidP="00AA18C5">
      <w:pPr>
        <w:ind w:left="425" w:firstLine="0"/>
        <w:rPr>
          <w:szCs w:val="20"/>
        </w:rPr>
      </w:pPr>
      <w:r>
        <w:t>No caso de que a etiqueta non tiña contido emprégase unha etiqueta unaria, isto é, que abre e pecha nunha mesma marca, do</w:t>
      </w:r>
      <w:r w:rsidR="00B71F8C">
        <w:t xml:space="preserve"> seguinte xeito:</w:t>
      </w:r>
    </w:p>
    <w:p w14:paraId="6880F7BA" w14:textId="77777777" w:rsidR="00002781" w:rsidRPr="00AA18C5" w:rsidRDefault="00B71F8C" w:rsidP="00AA18C5">
      <w:pPr>
        <w:pStyle w:val="Scripting"/>
      </w:pPr>
      <w:r>
        <w:t>&lt;etiqueta/&gt;</w:t>
      </w:r>
    </w:p>
    <w:p w14:paraId="36AC9B86" w14:textId="77777777" w:rsidR="00002781" w:rsidRDefault="00B71F8C" w:rsidP="00AA18C5">
      <w:pPr>
        <w:pStyle w:val="Ttulo2"/>
        <w:rPr>
          <w:rFonts w:eastAsia="Arial"/>
        </w:rPr>
      </w:pPr>
      <w:bookmarkStart w:id="2" w:name="page4"/>
      <w:bookmarkEnd w:id="2"/>
      <w:r>
        <w:rPr>
          <w:rFonts w:eastAsia="Arial"/>
        </w:rPr>
        <w:t>Atributos</w:t>
      </w:r>
    </w:p>
    <w:p w14:paraId="16D72E50" w14:textId="77777777" w:rsidR="00002781" w:rsidRDefault="00B71F8C" w:rsidP="005E74F3">
      <w:pPr>
        <w:rPr>
          <w:szCs w:val="20"/>
        </w:rPr>
      </w:pPr>
      <w:r>
        <w:t xml:space="preserve">As etiquetas poden conter </w:t>
      </w:r>
      <w:r w:rsidRPr="005E74F3">
        <w:rPr>
          <w:b/>
        </w:rPr>
        <w:t>atributos</w:t>
      </w:r>
      <w:r>
        <w:t>, que serven para configurar características d</w:t>
      </w:r>
      <w:r w:rsidR="005E74F3">
        <w:t>esas etiquetas</w:t>
      </w:r>
      <w:r>
        <w:t xml:space="preserve">. Estes aparecerán </w:t>
      </w:r>
      <w:r w:rsidR="005E74F3">
        <w:t xml:space="preserve">sempre </w:t>
      </w:r>
      <w:r>
        <w:t xml:space="preserve">na etiqueta de apertura (nunca </w:t>
      </w:r>
      <w:r w:rsidR="005E74F3">
        <w:t xml:space="preserve">na </w:t>
      </w:r>
      <w:r>
        <w:t>de peche), así:</w:t>
      </w:r>
    </w:p>
    <w:p w14:paraId="5818633E" w14:textId="77777777" w:rsidR="00002781" w:rsidRPr="005E74F3" w:rsidRDefault="00A80D7B" w:rsidP="005E74F3">
      <w:pPr>
        <w:pStyle w:val="Scripting"/>
      </w:pPr>
      <w:r>
        <w:t>&lt;etiqueta atributo1=”</w:t>
      </w:r>
      <w:r w:rsidR="00B71F8C" w:rsidRPr="005E74F3">
        <w:t>valorAtributo1” atributo2=”valorAtributo2” ...&gt;</w:t>
      </w:r>
    </w:p>
    <w:p w14:paraId="3AA4137F" w14:textId="77777777" w:rsidR="00002781" w:rsidRPr="005E74F3" w:rsidRDefault="00B71F8C" w:rsidP="005E74F3">
      <w:pPr>
        <w:pStyle w:val="Scripting"/>
      </w:pPr>
      <w:r w:rsidRPr="005E74F3">
        <w:t>...</w:t>
      </w:r>
    </w:p>
    <w:p w14:paraId="438CBE09" w14:textId="77777777" w:rsidR="00002781" w:rsidRPr="005E74F3" w:rsidRDefault="00B71F8C" w:rsidP="005E74F3">
      <w:pPr>
        <w:pStyle w:val="Scripting"/>
      </w:pPr>
      <w:r w:rsidRPr="005E74F3">
        <w:t>&lt;/etiqueta&gt;</w:t>
      </w:r>
    </w:p>
    <w:p w14:paraId="09634361" w14:textId="77777777" w:rsidR="00002781" w:rsidRDefault="00B71F8C" w:rsidP="00A80D7B">
      <w:pPr>
        <w:pStyle w:val="Ttulo2"/>
        <w:rPr>
          <w:szCs w:val="20"/>
        </w:rPr>
      </w:pPr>
      <w:r>
        <w:rPr>
          <w:rFonts w:eastAsia="Arial"/>
        </w:rPr>
        <w:lastRenderedPageBreak/>
        <w:t>Comentarios</w:t>
      </w:r>
    </w:p>
    <w:p w14:paraId="401C8720" w14:textId="77777777" w:rsidR="00002781" w:rsidRDefault="00A80D7B" w:rsidP="00A80D7B">
      <w:pPr>
        <w:rPr>
          <w:szCs w:val="20"/>
        </w:rPr>
      </w:pPr>
      <w:r>
        <w:t xml:space="preserve">Coma ocorre na maioría de linguaxes de programación, HTML e XHTML permiten introducir </w:t>
      </w:r>
      <w:r w:rsidR="00B71F8C">
        <w:t xml:space="preserve">anotacións no código </w:t>
      </w:r>
      <w:r w:rsidR="003D210B">
        <w:t xml:space="preserve">cuxo obxecto é resultar explicativas da función do mesmo (é dicir, oriéntanse aos programadores e non aos usuarios finais) e </w:t>
      </w:r>
      <w:r w:rsidR="00B71F8C">
        <w:t xml:space="preserve">que serán </w:t>
      </w:r>
      <w:r w:rsidR="003D210B">
        <w:t>ignora</w:t>
      </w:r>
      <w:r w:rsidR="00B71F8C">
        <w:t xml:space="preserve">das polos navegadores. </w:t>
      </w:r>
      <w:r w:rsidR="003D210B">
        <w:t xml:space="preserve">Represéntanse mediante as marcas </w:t>
      </w:r>
      <w:r w:rsidR="00B71F8C" w:rsidRPr="00481992">
        <w:rPr>
          <w:rFonts w:ascii="Courier New" w:eastAsia="Courier New" w:hAnsi="Courier New" w:cs="Courier New"/>
          <w:b/>
          <w:szCs w:val="20"/>
        </w:rPr>
        <w:t>&lt;!--</w:t>
      </w:r>
      <w:r w:rsidR="003D210B">
        <w:t xml:space="preserve"> para apertura</w:t>
      </w:r>
      <w:r w:rsidR="00B71F8C">
        <w:t xml:space="preserve"> e</w:t>
      </w:r>
      <w:r w:rsidR="00B71F8C" w:rsidRPr="00481992">
        <w:rPr>
          <w:rFonts w:ascii="Courier New" w:hAnsi="Courier New" w:cs="Courier New"/>
        </w:rPr>
        <w:t xml:space="preserve"> </w:t>
      </w:r>
      <w:r w:rsidR="00B71F8C" w:rsidRPr="00481992">
        <w:rPr>
          <w:rFonts w:ascii="Courier New" w:eastAsia="Courier New" w:hAnsi="Courier New" w:cs="Courier New"/>
          <w:b/>
          <w:szCs w:val="20"/>
        </w:rPr>
        <w:t>--&gt;</w:t>
      </w:r>
      <w:r w:rsidR="003D210B" w:rsidRPr="00481992">
        <w:rPr>
          <w:rFonts w:ascii="Courier New" w:hAnsi="Courier New" w:cs="Courier New"/>
        </w:rPr>
        <w:t xml:space="preserve"> </w:t>
      </w:r>
      <w:r w:rsidR="003D210B">
        <w:t>para peche</w:t>
      </w:r>
      <w:r w:rsidR="00B71F8C">
        <w:t>. Por exemplo:</w:t>
      </w:r>
    </w:p>
    <w:p w14:paraId="2178BAE2" w14:textId="77777777" w:rsidR="00002781" w:rsidRPr="003D210B" w:rsidRDefault="00B71F8C" w:rsidP="003D210B">
      <w:pPr>
        <w:pStyle w:val="Scripting"/>
      </w:pPr>
      <w:r>
        <w:t>&lt;!-- Este é o meu comentario --&gt;</w:t>
      </w:r>
    </w:p>
    <w:p w14:paraId="2FA624ED" w14:textId="77777777" w:rsidR="00731E3E" w:rsidRDefault="00731E3E" w:rsidP="00731E3E">
      <w:pPr>
        <w:pStyle w:val="Ttulo2"/>
        <w:rPr>
          <w:rFonts w:eastAsia="Arial"/>
        </w:rPr>
      </w:pPr>
      <w:r>
        <w:rPr>
          <w:rFonts w:eastAsia="Arial"/>
        </w:rPr>
        <w:t>Entidades de carácter</w:t>
      </w:r>
    </w:p>
    <w:p w14:paraId="13E3741D" w14:textId="77777777" w:rsidR="00731E3E" w:rsidRDefault="00731E3E" w:rsidP="00111FA0">
      <w:pPr>
        <w:keepNext/>
      </w:pPr>
      <w:r>
        <w:t xml:space="preserve">En ocasións imos </w:t>
      </w:r>
      <w:r w:rsidRPr="00731E3E">
        <w:t>precisa</w:t>
      </w:r>
      <w:r>
        <w:t>r</w:t>
      </w:r>
      <w:r w:rsidRPr="00731E3E">
        <w:t xml:space="preserve"> incluír </w:t>
      </w:r>
      <w:r>
        <w:t>nas nosas</w:t>
      </w:r>
      <w:r w:rsidRPr="00731E3E">
        <w:t xml:space="preserve"> páxina</w:t>
      </w:r>
      <w:r>
        <w:t>s web carácteres que, xa polo seu carácter especial ou porque teñan un lugar reservado na sintaxe de</w:t>
      </w:r>
      <w:r w:rsidRPr="00731E3E">
        <w:t xml:space="preserve"> HTML</w:t>
      </w:r>
      <w:r>
        <w:t>5/XHTML</w:t>
      </w:r>
      <w:r w:rsidRPr="00731E3E">
        <w:t xml:space="preserve">, </w:t>
      </w:r>
      <w:r>
        <w:t xml:space="preserve">poden producir problemas de </w:t>
      </w:r>
      <w:r w:rsidRPr="00731E3E">
        <w:t xml:space="preserve">codificación </w:t>
      </w:r>
      <w:r>
        <w:t>nos</w:t>
      </w:r>
      <w:r w:rsidRPr="00731E3E">
        <w:t xml:space="preserve"> navegadores</w:t>
      </w:r>
      <w:r>
        <w:t>. Co gaio de evitalo</w:t>
      </w:r>
      <w:r w:rsidRPr="00731E3E">
        <w:t xml:space="preserve"> empréganse as </w:t>
      </w:r>
      <w:r>
        <w:t xml:space="preserve">coñecidas coma </w:t>
      </w:r>
      <w:r w:rsidRPr="00731E3E">
        <w:rPr>
          <w:b/>
        </w:rPr>
        <w:t>entidades de carácter</w:t>
      </w:r>
      <w:r>
        <w:t xml:space="preserve">, que actúan ao xeito dos </w:t>
      </w:r>
      <w:r>
        <w:rPr>
          <w:rFonts w:ascii="Arial" w:hAnsi="Arial" w:cs="Arial"/>
        </w:rPr>
        <w:t>«carácteres de escape» típicos da maioría de linguaxes de programación</w:t>
      </w:r>
      <w:r w:rsidRPr="00731E3E">
        <w:t xml:space="preserve">. Algunhas </w:t>
      </w:r>
      <w:r>
        <w:t>das máis frecuentes podemos atopalas</w:t>
      </w:r>
      <w:r w:rsidRPr="00731E3E">
        <w:t xml:space="preserve"> na seguinte táboa:</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137"/>
        <w:gridCol w:w="1190"/>
        <w:gridCol w:w="1029"/>
        <w:gridCol w:w="1165"/>
      </w:tblGrid>
      <w:tr w:rsidR="00383678" w:rsidRPr="00383678" w14:paraId="4CA5ED29" w14:textId="77777777" w:rsidTr="00383678">
        <w:trPr>
          <w:tblCellSpacing w:w="28" w:type="dxa"/>
          <w:jc w:val="center"/>
        </w:trPr>
        <w:tc>
          <w:tcPr>
            <w:tcW w:w="0" w:type="auto"/>
            <w:shd w:val="clear" w:color="auto" w:fill="95B3D7" w:themeFill="accent1" w:themeFillTint="99"/>
          </w:tcPr>
          <w:p w14:paraId="17EA321D" w14:textId="77777777" w:rsidR="00383678" w:rsidRPr="00383678" w:rsidRDefault="00383678" w:rsidP="00111FA0">
            <w:pPr>
              <w:keepNext/>
              <w:spacing w:before="160" w:after="80"/>
              <w:ind w:firstLine="0"/>
              <w:jc w:val="center"/>
              <w:rPr>
                <w:b/>
                <w:sz w:val="18"/>
              </w:rPr>
            </w:pPr>
            <w:r w:rsidRPr="00383678">
              <w:rPr>
                <w:b/>
                <w:sz w:val="18"/>
              </w:rPr>
              <w:t>Carácter</w:t>
            </w:r>
          </w:p>
        </w:tc>
        <w:tc>
          <w:tcPr>
            <w:tcW w:w="0" w:type="auto"/>
            <w:shd w:val="clear" w:color="auto" w:fill="95B3D7" w:themeFill="accent1" w:themeFillTint="99"/>
          </w:tcPr>
          <w:p w14:paraId="0E913125" w14:textId="77777777" w:rsidR="00383678" w:rsidRPr="00383678" w:rsidRDefault="00383678" w:rsidP="00111FA0">
            <w:pPr>
              <w:keepNext/>
              <w:spacing w:before="160" w:after="80"/>
              <w:ind w:firstLine="0"/>
              <w:jc w:val="center"/>
              <w:rPr>
                <w:b/>
                <w:sz w:val="18"/>
              </w:rPr>
            </w:pPr>
            <w:r w:rsidRPr="00383678">
              <w:rPr>
                <w:b/>
                <w:sz w:val="18"/>
              </w:rPr>
              <w:t>Entidade</w:t>
            </w:r>
          </w:p>
        </w:tc>
        <w:tc>
          <w:tcPr>
            <w:tcW w:w="1134" w:type="dxa"/>
          </w:tcPr>
          <w:p w14:paraId="73170B2A" w14:textId="77777777" w:rsidR="00383678" w:rsidRPr="00383678" w:rsidRDefault="00383678" w:rsidP="00111FA0">
            <w:pPr>
              <w:keepNext/>
              <w:spacing w:before="160" w:after="80"/>
              <w:ind w:firstLine="0"/>
              <w:jc w:val="center"/>
              <w:rPr>
                <w:b/>
                <w:sz w:val="18"/>
              </w:rPr>
            </w:pPr>
          </w:p>
        </w:tc>
        <w:tc>
          <w:tcPr>
            <w:tcW w:w="0" w:type="auto"/>
            <w:shd w:val="clear" w:color="auto" w:fill="95B3D7" w:themeFill="accent1" w:themeFillTint="99"/>
          </w:tcPr>
          <w:p w14:paraId="56144956" w14:textId="77777777" w:rsidR="00383678" w:rsidRPr="00383678" w:rsidRDefault="00383678" w:rsidP="00111FA0">
            <w:pPr>
              <w:keepNext/>
              <w:spacing w:before="160" w:after="80"/>
              <w:ind w:firstLine="0"/>
              <w:jc w:val="center"/>
              <w:rPr>
                <w:b/>
                <w:sz w:val="18"/>
              </w:rPr>
            </w:pPr>
            <w:r w:rsidRPr="00383678">
              <w:rPr>
                <w:b/>
                <w:sz w:val="18"/>
              </w:rPr>
              <w:t>Carácter</w:t>
            </w:r>
          </w:p>
        </w:tc>
        <w:tc>
          <w:tcPr>
            <w:tcW w:w="0" w:type="auto"/>
            <w:shd w:val="clear" w:color="auto" w:fill="95B3D7" w:themeFill="accent1" w:themeFillTint="99"/>
          </w:tcPr>
          <w:p w14:paraId="634E447A" w14:textId="77777777" w:rsidR="00383678" w:rsidRPr="00383678" w:rsidRDefault="00383678" w:rsidP="00111FA0">
            <w:pPr>
              <w:keepNext/>
              <w:spacing w:before="160" w:after="80"/>
              <w:ind w:firstLine="0"/>
              <w:jc w:val="center"/>
              <w:rPr>
                <w:b/>
                <w:sz w:val="18"/>
              </w:rPr>
            </w:pPr>
            <w:r w:rsidRPr="00383678">
              <w:rPr>
                <w:b/>
                <w:sz w:val="18"/>
              </w:rPr>
              <w:t>Entidade</w:t>
            </w:r>
          </w:p>
        </w:tc>
      </w:tr>
      <w:tr w:rsidR="00383678" w14:paraId="6F35B1AA" w14:textId="77777777" w:rsidTr="00383678">
        <w:trPr>
          <w:tblCellSpacing w:w="28" w:type="dxa"/>
          <w:jc w:val="center"/>
        </w:trPr>
        <w:tc>
          <w:tcPr>
            <w:tcW w:w="0" w:type="auto"/>
            <w:shd w:val="clear" w:color="auto" w:fill="B8CCE4" w:themeFill="accent1" w:themeFillTint="66"/>
          </w:tcPr>
          <w:p w14:paraId="14882CDE" w14:textId="77777777" w:rsidR="00383678" w:rsidRPr="00383678" w:rsidRDefault="00383678" w:rsidP="00111FA0">
            <w:pPr>
              <w:keepNext/>
              <w:spacing w:before="0" w:after="0"/>
              <w:ind w:firstLine="0"/>
              <w:jc w:val="center"/>
              <w:rPr>
                <w:sz w:val="18"/>
              </w:rPr>
            </w:pPr>
            <w:r w:rsidRPr="00383678">
              <w:rPr>
                <w:sz w:val="18"/>
              </w:rPr>
              <w:t>á</w:t>
            </w:r>
          </w:p>
        </w:tc>
        <w:tc>
          <w:tcPr>
            <w:tcW w:w="0" w:type="auto"/>
            <w:shd w:val="clear" w:color="auto" w:fill="B8CCE4" w:themeFill="accent1" w:themeFillTint="66"/>
          </w:tcPr>
          <w:p w14:paraId="472DF480"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&amp;aacute;</w:t>
            </w:r>
          </w:p>
        </w:tc>
        <w:tc>
          <w:tcPr>
            <w:tcW w:w="1134" w:type="dxa"/>
          </w:tcPr>
          <w:p w14:paraId="4909A0A6"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1164EB75" w14:textId="77777777" w:rsidR="00383678" w:rsidRPr="00383678" w:rsidRDefault="00383678" w:rsidP="00111FA0">
            <w:pPr>
              <w:keepNext/>
              <w:spacing w:before="0" w:after="0"/>
              <w:ind w:firstLine="0"/>
              <w:jc w:val="center"/>
              <w:rPr>
                <w:sz w:val="18"/>
              </w:rPr>
            </w:pPr>
            <w:r w:rsidRPr="00383678">
              <w:rPr>
                <w:sz w:val="18"/>
              </w:rPr>
              <w:t>Á</w:t>
            </w:r>
          </w:p>
        </w:tc>
        <w:tc>
          <w:tcPr>
            <w:tcW w:w="0" w:type="auto"/>
            <w:shd w:val="clear" w:color="auto" w:fill="B8CCE4" w:themeFill="accent1" w:themeFillTint="66"/>
          </w:tcPr>
          <w:p w14:paraId="67A9913D"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&amp;Aacute;</w:t>
            </w:r>
          </w:p>
        </w:tc>
      </w:tr>
      <w:tr w:rsidR="00383678" w14:paraId="4E24B090" w14:textId="77777777" w:rsidTr="00383678">
        <w:trPr>
          <w:tblCellSpacing w:w="28" w:type="dxa"/>
          <w:jc w:val="center"/>
        </w:trPr>
        <w:tc>
          <w:tcPr>
            <w:tcW w:w="0" w:type="auto"/>
            <w:shd w:val="clear" w:color="auto" w:fill="B8CCE4" w:themeFill="accent1" w:themeFillTint="66"/>
          </w:tcPr>
          <w:p w14:paraId="79EDC529" w14:textId="77777777" w:rsidR="00383678" w:rsidRPr="00383678" w:rsidRDefault="00383678" w:rsidP="00111FA0">
            <w:pPr>
              <w:keepNext/>
              <w:spacing w:before="0" w:after="0"/>
              <w:ind w:firstLine="0"/>
              <w:jc w:val="center"/>
              <w:rPr>
                <w:sz w:val="18"/>
              </w:rPr>
            </w:pPr>
            <w:r w:rsidRPr="00383678">
              <w:rPr>
                <w:sz w:val="18"/>
              </w:rPr>
              <w:t>é</w:t>
            </w:r>
          </w:p>
        </w:tc>
        <w:tc>
          <w:tcPr>
            <w:tcW w:w="0" w:type="auto"/>
            <w:shd w:val="clear" w:color="auto" w:fill="B8CCE4" w:themeFill="accent1" w:themeFillTint="66"/>
          </w:tcPr>
          <w:p w14:paraId="31B1A038"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&amp;eacute;</w:t>
            </w:r>
          </w:p>
        </w:tc>
        <w:tc>
          <w:tcPr>
            <w:tcW w:w="1134" w:type="dxa"/>
          </w:tcPr>
          <w:p w14:paraId="065C5499"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1F26134D" w14:textId="77777777" w:rsidR="00383678" w:rsidRPr="00383678" w:rsidRDefault="00383678" w:rsidP="00111FA0">
            <w:pPr>
              <w:keepNext/>
              <w:spacing w:before="0" w:after="0"/>
              <w:ind w:firstLine="0"/>
              <w:jc w:val="center"/>
              <w:rPr>
                <w:sz w:val="18"/>
              </w:rPr>
            </w:pPr>
            <w:r w:rsidRPr="00383678">
              <w:rPr>
                <w:sz w:val="18"/>
              </w:rPr>
              <w:t>É</w:t>
            </w:r>
          </w:p>
        </w:tc>
        <w:tc>
          <w:tcPr>
            <w:tcW w:w="0" w:type="auto"/>
            <w:shd w:val="clear" w:color="auto" w:fill="B8CCE4" w:themeFill="accent1" w:themeFillTint="66"/>
          </w:tcPr>
          <w:p w14:paraId="12BF40C6"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&amp;Eacute;</w:t>
            </w:r>
          </w:p>
        </w:tc>
      </w:tr>
      <w:tr w:rsidR="00383678" w14:paraId="601B9D40" w14:textId="77777777" w:rsidTr="00383678">
        <w:trPr>
          <w:tblCellSpacing w:w="28" w:type="dxa"/>
          <w:jc w:val="center"/>
        </w:trPr>
        <w:tc>
          <w:tcPr>
            <w:tcW w:w="0" w:type="auto"/>
            <w:shd w:val="clear" w:color="auto" w:fill="B8CCE4" w:themeFill="accent1" w:themeFillTint="66"/>
          </w:tcPr>
          <w:p w14:paraId="70966CD6" w14:textId="77777777" w:rsidR="00383678" w:rsidRPr="00383678" w:rsidRDefault="00383678" w:rsidP="00111FA0">
            <w:pPr>
              <w:keepNext/>
              <w:spacing w:before="0" w:after="0"/>
              <w:ind w:firstLine="0"/>
              <w:jc w:val="center"/>
              <w:rPr>
                <w:sz w:val="18"/>
              </w:rPr>
            </w:pPr>
            <w:r w:rsidRPr="00383678">
              <w:rPr>
                <w:sz w:val="18"/>
              </w:rPr>
              <w:t>í</w:t>
            </w:r>
          </w:p>
        </w:tc>
        <w:tc>
          <w:tcPr>
            <w:tcW w:w="0" w:type="auto"/>
            <w:shd w:val="clear" w:color="auto" w:fill="B8CCE4" w:themeFill="accent1" w:themeFillTint="66"/>
          </w:tcPr>
          <w:p w14:paraId="55DA367E"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&amp;iacute;</w:t>
            </w:r>
          </w:p>
        </w:tc>
        <w:tc>
          <w:tcPr>
            <w:tcW w:w="1134" w:type="dxa"/>
          </w:tcPr>
          <w:p w14:paraId="2F695737"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7743B1D8" w14:textId="77777777" w:rsidR="00383678" w:rsidRPr="00383678" w:rsidRDefault="00383678" w:rsidP="00111FA0">
            <w:pPr>
              <w:keepNext/>
              <w:spacing w:before="0" w:after="0"/>
              <w:ind w:firstLine="0"/>
              <w:jc w:val="center"/>
              <w:rPr>
                <w:sz w:val="18"/>
              </w:rPr>
            </w:pPr>
            <w:r w:rsidRPr="00383678">
              <w:rPr>
                <w:sz w:val="18"/>
              </w:rPr>
              <w:t>Í</w:t>
            </w:r>
          </w:p>
        </w:tc>
        <w:tc>
          <w:tcPr>
            <w:tcW w:w="0" w:type="auto"/>
            <w:shd w:val="clear" w:color="auto" w:fill="B8CCE4" w:themeFill="accent1" w:themeFillTint="66"/>
          </w:tcPr>
          <w:p w14:paraId="7B0A95A4"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&amp;Iacute;</w:t>
            </w:r>
          </w:p>
        </w:tc>
      </w:tr>
      <w:tr w:rsidR="00383678" w14:paraId="2E44C22F" w14:textId="77777777" w:rsidTr="00383678">
        <w:trPr>
          <w:tblCellSpacing w:w="28" w:type="dxa"/>
          <w:jc w:val="center"/>
        </w:trPr>
        <w:tc>
          <w:tcPr>
            <w:tcW w:w="0" w:type="auto"/>
            <w:shd w:val="clear" w:color="auto" w:fill="B8CCE4" w:themeFill="accent1" w:themeFillTint="66"/>
          </w:tcPr>
          <w:p w14:paraId="1E6C9704" w14:textId="77777777" w:rsidR="00383678" w:rsidRPr="00383678" w:rsidRDefault="00383678" w:rsidP="00111FA0">
            <w:pPr>
              <w:keepNext/>
              <w:spacing w:before="0" w:after="0"/>
              <w:ind w:firstLine="0"/>
              <w:jc w:val="center"/>
              <w:rPr>
                <w:sz w:val="18"/>
              </w:rPr>
            </w:pPr>
            <w:r w:rsidRPr="00383678">
              <w:rPr>
                <w:sz w:val="18"/>
              </w:rPr>
              <w:t>ó</w:t>
            </w:r>
          </w:p>
        </w:tc>
        <w:tc>
          <w:tcPr>
            <w:tcW w:w="0" w:type="auto"/>
            <w:shd w:val="clear" w:color="auto" w:fill="B8CCE4" w:themeFill="accent1" w:themeFillTint="66"/>
          </w:tcPr>
          <w:p w14:paraId="46EA241C"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&amp;oacute;</w:t>
            </w:r>
          </w:p>
        </w:tc>
        <w:tc>
          <w:tcPr>
            <w:tcW w:w="1134" w:type="dxa"/>
          </w:tcPr>
          <w:p w14:paraId="1F780DBB"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5BB38451" w14:textId="77777777" w:rsidR="00383678" w:rsidRPr="00383678" w:rsidRDefault="00383678" w:rsidP="00111FA0">
            <w:pPr>
              <w:keepNext/>
              <w:spacing w:before="0" w:after="0"/>
              <w:ind w:firstLine="0"/>
              <w:jc w:val="center"/>
              <w:rPr>
                <w:sz w:val="18"/>
              </w:rPr>
            </w:pPr>
            <w:r w:rsidRPr="00383678">
              <w:rPr>
                <w:sz w:val="18"/>
              </w:rPr>
              <w:t>Ó</w:t>
            </w:r>
          </w:p>
        </w:tc>
        <w:tc>
          <w:tcPr>
            <w:tcW w:w="0" w:type="auto"/>
            <w:shd w:val="clear" w:color="auto" w:fill="B8CCE4" w:themeFill="accent1" w:themeFillTint="66"/>
          </w:tcPr>
          <w:p w14:paraId="10E7F8E9"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&amp;Oacute;</w:t>
            </w:r>
          </w:p>
        </w:tc>
      </w:tr>
      <w:tr w:rsidR="00383678" w14:paraId="3EA9DA37" w14:textId="77777777" w:rsidTr="00383678">
        <w:trPr>
          <w:tblCellSpacing w:w="28" w:type="dxa"/>
          <w:jc w:val="center"/>
        </w:trPr>
        <w:tc>
          <w:tcPr>
            <w:tcW w:w="0" w:type="auto"/>
            <w:shd w:val="clear" w:color="auto" w:fill="B8CCE4" w:themeFill="accent1" w:themeFillTint="66"/>
          </w:tcPr>
          <w:p w14:paraId="1EDA601D" w14:textId="77777777" w:rsidR="00383678" w:rsidRPr="00383678" w:rsidRDefault="00383678" w:rsidP="00111FA0">
            <w:pPr>
              <w:keepNext/>
              <w:spacing w:before="0" w:after="0"/>
              <w:ind w:firstLine="0"/>
              <w:jc w:val="center"/>
              <w:rPr>
                <w:sz w:val="18"/>
              </w:rPr>
            </w:pPr>
            <w:r w:rsidRPr="00383678">
              <w:rPr>
                <w:sz w:val="18"/>
              </w:rPr>
              <w:t>ú</w:t>
            </w:r>
          </w:p>
        </w:tc>
        <w:tc>
          <w:tcPr>
            <w:tcW w:w="0" w:type="auto"/>
            <w:shd w:val="clear" w:color="auto" w:fill="B8CCE4" w:themeFill="accent1" w:themeFillTint="66"/>
          </w:tcPr>
          <w:p w14:paraId="3AA6069C"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&amp;uacute;</w:t>
            </w:r>
          </w:p>
        </w:tc>
        <w:tc>
          <w:tcPr>
            <w:tcW w:w="1134" w:type="dxa"/>
          </w:tcPr>
          <w:p w14:paraId="0E5872DB"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723AE969" w14:textId="77777777" w:rsidR="00383678" w:rsidRPr="00383678" w:rsidRDefault="00383678" w:rsidP="00111FA0">
            <w:pPr>
              <w:keepNext/>
              <w:spacing w:before="0" w:after="0"/>
              <w:ind w:firstLine="0"/>
              <w:jc w:val="center"/>
              <w:rPr>
                <w:sz w:val="18"/>
              </w:rPr>
            </w:pPr>
            <w:r w:rsidRPr="00383678">
              <w:rPr>
                <w:sz w:val="18"/>
              </w:rPr>
              <w:t>Ú</w:t>
            </w:r>
          </w:p>
        </w:tc>
        <w:tc>
          <w:tcPr>
            <w:tcW w:w="0" w:type="auto"/>
            <w:shd w:val="clear" w:color="auto" w:fill="B8CCE4" w:themeFill="accent1" w:themeFillTint="66"/>
          </w:tcPr>
          <w:p w14:paraId="591967A4"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&amp;Uacute;</w:t>
            </w:r>
          </w:p>
        </w:tc>
      </w:tr>
      <w:tr w:rsidR="00383678" w14:paraId="07CBFE47" w14:textId="77777777" w:rsidTr="00383678">
        <w:trPr>
          <w:tblCellSpacing w:w="28" w:type="dxa"/>
          <w:jc w:val="center"/>
        </w:trPr>
        <w:tc>
          <w:tcPr>
            <w:tcW w:w="0" w:type="auto"/>
            <w:shd w:val="clear" w:color="auto" w:fill="B8CCE4" w:themeFill="accent1" w:themeFillTint="66"/>
          </w:tcPr>
          <w:p w14:paraId="15254F71" w14:textId="77777777" w:rsidR="00383678" w:rsidRPr="00383678" w:rsidRDefault="00383678" w:rsidP="00111FA0">
            <w:pPr>
              <w:keepNext/>
              <w:spacing w:before="0" w:after="0"/>
              <w:ind w:firstLine="0"/>
              <w:jc w:val="center"/>
              <w:rPr>
                <w:sz w:val="18"/>
              </w:rPr>
            </w:pPr>
            <w:r w:rsidRPr="00383678">
              <w:rPr>
                <w:sz w:val="18"/>
              </w:rPr>
              <w:t>ü</w:t>
            </w:r>
          </w:p>
        </w:tc>
        <w:tc>
          <w:tcPr>
            <w:tcW w:w="0" w:type="auto"/>
            <w:shd w:val="clear" w:color="auto" w:fill="B8CCE4" w:themeFill="accent1" w:themeFillTint="66"/>
          </w:tcPr>
          <w:p w14:paraId="53656543"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&amp;uuml;</w:t>
            </w:r>
          </w:p>
        </w:tc>
        <w:tc>
          <w:tcPr>
            <w:tcW w:w="1134" w:type="dxa"/>
          </w:tcPr>
          <w:p w14:paraId="73EA928E"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09053BEA" w14:textId="77777777" w:rsidR="00383678" w:rsidRPr="00383678" w:rsidRDefault="00383678" w:rsidP="00111FA0">
            <w:pPr>
              <w:keepNext/>
              <w:spacing w:before="0" w:after="0"/>
              <w:ind w:firstLine="0"/>
              <w:jc w:val="center"/>
              <w:rPr>
                <w:sz w:val="18"/>
              </w:rPr>
            </w:pPr>
            <w:r w:rsidRPr="00383678">
              <w:rPr>
                <w:sz w:val="18"/>
              </w:rPr>
              <w:t>Ü</w:t>
            </w:r>
          </w:p>
        </w:tc>
        <w:tc>
          <w:tcPr>
            <w:tcW w:w="0" w:type="auto"/>
            <w:shd w:val="clear" w:color="auto" w:fill="B8CCE4" w:themeFill="accent1" w:themeFillTint="66"/>
          </w:tcPr>
          <w:p w14:paraId="28D829E5"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&amp;Uuml;</w:t>
            </w:r>
          </w:p>
        </w:tc>
      </w:tr>
      <w:tr w:rsidR="00383678" w14:paraId="7DBEF429" w14:textId="77777777" w:rsidTr="00383678">
        <w:trPr>
          <w:tblCellSpacing w:w="28" w:type="dxa"/>
          <w:jc w:val="center"/>
        </w:trPr>
        <w:tc>
          <w:tcPr>
            <w:tcW w:w="0" w:type="auto"/>
            <w:shd w:val="clear" w:color="auto" w:fill="B8CCE4" w:themeFill="accent1" w:themeFillTint="66"/>
          </w:tcPr>
          <w:p w14:paraId="37E6933B" w14:textId="77777777" w:rsidR="00383678" w:rsidRPr="00383678" w:rsidRDefault="00383678" w:rsidP="00111FA0">
            <w:pPr>
              <w:keepNext/>
              <w:spacing w:before="0" w:after="0"/>
              <w:ind w:firstLine="0"/>
              <w:jc w:val="center"/>
              <w:rPr>
                <w:sz w:val="18"/>
              </w:rPr>
            </w:pPr>
            <w:r w:rsidRPr="00383678">
              <w:rPr>
                <w:sz w:val="18"/>
              </w:rPr>
              <w:t>ñ</w:t>
            </w:r>
          </w:p>
        </w:tc>
        <w:tc>
          <w:tcPr>
            <w:tcW w:w="0" w:type="auto"/>
            <w:shd w:val="clear" w:color="auto" w:fill="B8CCE4" w:themeFill="accent1" w:themeFillTint="66"/>
          </w:tcPr>
          <w:p w14:paraId="23AB0312"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&amp;ntilde;</w:t>
            </w:r>
          </w:p>
        </w:tc>
        <w:tc>
          <w:tcPr>
            <w:tcW w:w="1134" w:type="dxa"/>
          </w:tcPr>
          <w:p w14:paraId="72A18BB3"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3A793AC7" w14:textId="77777777" w:rsidR="00383678" w:rsidRPr="00383678" w:rsidRDefault="00383678" w:rsidP="00111FA0">
            <w:pPr>
              <w:keepNext/>
              <w:spacing w:before="0" w:after="0"/>
              <w:ind w:firstLine="0"/>
              <w:jc w:val="center"/>
              <w:rPr>
                <w:sz w:val="18"/>
              </w:rPr>
            </w:pPr>
            <w:r w:rsidRPr="00383678">
              <w:rPr>
                <w:sz w:val="18"/>
              </w:rPr>
              <w:t>Ñ</w:t>
            </w:r>
          </w:p>
        </w:tc>
        <w:tc>
          <w:tcPr>
            <w:tcW w:w="0" w:type="auto"/>
            <w:shd w:val="clear" w:color="auto" w:fill="B8CCE4" w:themeFill="accent1" w:themeFillTint="66"/>
          </w:tcPr>
          <w:p w14:paraId="57D0BBBC"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&amp;Ntilde;</w:t>
            </w:r>
          </w:p>
        </w:tc>
      </w:tr>
      <w:tr w:rsidR="00383678" w14:paraId="206A5DE6" w14:textId="77777777" w:rsidTr="00383678">
        <w:trPr>
          <w:tblCellSpacing w:w="28" w:type="dxa"/>
          <w:jc w:val="center"/>
        </w:trPr>
        <w:tc>
          <w:tcPr>
            <w:tcW w:w="0" w:type="auto"/>
            <w:shd w:val="clear" w:color="auto" w:fill="B8CCE4" w:themeFill="accent1" w:themeFillTint="66"/>
          </w:tcPr>
          <w:p w14:paraId="21A9B312" w14:textId="77777777" w:rsidR="00383678" w:rsidRPr="00383678" w:rsidRDefault="00383678" w:rsidP="00111FA0">
            <w:pPr>
              <w:keepNext/>
              <w:spacing w:before="0" w:after="0"/>
              <w:ind w:firstLine="0"/>
              <w:jc w:val="center"/>
              <w:rPr>
                <w:sz w:val="18"/>
              </w:rPr>
            </w:pPr>
            <w:r w:rsidRPr="00383678">
              <w:rPr>
                <w:sz w:val="18"/>
              </w:rPr>
              <w:t>&lt;</w:t>
            </w:r>
          </w:p>
        </w:tc>
        <w:tc>
          <w:tcPr>
            <w:tcW w:w="0" w:type="auto"/>
            <w:shd w:val="clear" w:color="auto" w:fill="B8CCE4" w:themeFill="accent1" w:themeFillTint="66"/>
          </w:tcPr>
          <w:p w14:paraId="06477BDB"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&amp;lt;</w:t>
            </w:r>
          </w:p>
        </w:tc>
        <w:tc>
          <w:tcPr>
            <w:tcW w:w="1134" w:type="dxa"/>
          </w:tcPr>
          <w:p w14:paraId="7F672A84"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33D6FF5E" w14:textId="77777777" w:rsidR="00383678" w:rsidRPr="00383678" w:rsidRDefault="00383678" w:rsidP="00111FA0">
            <w:pPr>
              <w:keepNext/>
              <w:spacing w:before="0" w:after="0"/>
              <w:ind w:firstLine="0"/>
              <w:jc w:val="center"/>
              <w:rPr>
                <w:sz w:val="18"/>
              </w:rPr>
            </w:pPr>
            <w:r w:rsidRPr="00383678">
              <w:rPr>
                <w:sz w:val="18"/>
              </w:rPr>
              <w:t>&amp;</w:t>
            </w:r>
          </w:p>
        </w:tc>
        <w:tc>
          <w:tcPr>
            <w:tcW w:w="0" w:type="auto"/>
            <w:shd w:val="clear" w:color="auto" w:fill="B8CCE4" w:themeFill="accent1" w:themeFillTint="66"/>
          </w:tcPr>
          <w:p w14:paraId="5A0F84E6"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&amp;amp;</w:t>
            </w:r>
          </w:p>
        </w:tc>
      </w:tr>
      <w:tr w:rsidR="00383678" w14:paraId="6F90519D" w14:textId="77777777" w:rsidTr="00383678">
        <w:trPr>
          <w:tblCellSpacing w:w="28" w:type="dxa"/>
          <w:jc w:val="center"/>
        </w:trPr>
        <w:tc>
          <w:tcPr>
            <w:tcW w:w="0" w:type="auto"/>
            <w:shd w:val="clear" w:color="auto" w:fill="B8CCE4" w:themeFill="accent1" w:themeFillTint="66"/>
          </w:tcPr>
          <w:p w14:paraId="2BA0FB13" w14:textId="77777777" w:rsidR="00383678" w:rsidRPr="00383678" w:rsidRDefault="00383678" w:rsidP="00111FA0">
            <w:pPr>
              <w:keepNext/>
              <w:spacing w:before="0" w:after="0"/>
              <w:ind w:firstLine="0"/>
              <w:jc w:val="center"/>
              <w:rPr>
                <w:sz w:val="18"/>
              </w:rPr>
            </w:pPr>
            <w:r w:rsidRPr="00383678">
              <w:rPr>
                <w:sz w:val="18"/>
              </w:rPr>
              <w:t>&gt;</w:t>
            </w:r>
          </w:p>
        </w:tc>
        <w:tc>
          <w:tcPr>
            <w:tcW w:w="0" w:type="auto"/>
            <w:shd w:val="clear" w:color="auto" w:fill="B8CCE4" w:themeFill="accent1" w:themeFillTint="66"/>
          </w:tcPr>
          <w:p w14:paraId="59CCDC6C"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&amp;gt;</w:t>
            </w:r>
          </w:p>
        </w:tc>
        <w:tc>
          <w:tcPr>
            <w:tcW w:w="1134" w:type="dxa"/>
          </w:tcPr>
          <w:p w14:paraId="2330F0E1" w14:textId="77777777" w:rsidR="00383678" w:rsidRPr="00383678" w:rsidRDefault="00383678" w:rsidP="00111FA0">
            <w:pPr>
              <w:keepNext/>
              <w:spacing w:before="0" w:after="0"/>
              <w:ind w:firstLine="0"/>
              <w:jc w:val="center"/>
              <w:rPr>
                <w:sz w:val="18"/>
              </w:rPr>
            </w:pPr>
          </w:p>
        </w:tc>
        <w:tc>
          <w:tcPr>
            <w:tcW w:w="0" w:type="auto"/>
            <w:shd w:val="clear" w:color="auto" w:fill="B8CCE4" w:themeFill="accent1" w:themeFillTint="66"/>
          </w:tcPr>
          <w:p w14:paraId="2795B2D1" w14:textId="77777777" w:rsidR="00383678" w:rsidRPr="00383678" w:rsidRDefault="00383678" w:rsidP="00111FA0">
            <w:pPr>
              <w:keepNext/>
              <w:spacing w:before="0" w:after="0"/>
              <w:ind w:firstLine="0"/>
              <w:jc w:val="center"/>
              <w:rPr>
                <w:sz w:val="18"/>
              </w:rPr>
            </w:pPr>
            <w:r w:rsidRPr="00383678">
              <w:rPr>
                <w:sz w:val="18"/>
              </w:rPr>
              <w:t>"</w:t>
            </w:r>
          </w:p>
        </w:tc>
        <w:tc>
          <w:tcPr>
            <w:tcW w:w="0" w:type="auto"/>
            <w:shd w:val="clear" w:color="auto" w:fill="B8CCE4" w:themeFill="accent1" w:themeFillTint="66"/>
          </w:tcPr>
          <w:p w14:paraId="34F9D5EA" w14:textId="77777777" w:rsidR="00383678" w:rsidRPr="00D250D6" w:rsidRDefault="00383678" w:rsidP="00111FA0">
            <w:pPr>
              <w:keepNext/>
              <w:spacing w:before="0" w:after="0"/>
              <w:ind w:firstLine="0"/>
              <w:jc w:val="center"/>
              <w:rPr>
                <w:rFonts w:ascii="Courier New" w:hAnsi="Courier New" w:cs="Courier New"/>
                <w:sz w:val="18"/>
              </w:rPr>
            </w:pPr>
            <w:r w:rsidRPr="00D250D6">
              <w:rPr>
                <w:rFonts w:ascii="Courier New" w:hAnsi="Courier New" w:cs="Courier New"/>
                <w:sz w:val="18"/>
              </w:rPr>
              <w:t>&amp;quote;</w:t>
            </w:r>
          </w:p>
        </w:tc>
      </w:tr>
      <w:tr w:rsidR="00383678" w14:paraId="0AB6176E" w14:textId="77777777" w:rsidTr="00383678">
        <w:trPr>
          <w:tblCellSpacing w:w="28" w:type="dxa"/>
          <w:jc w:val="center"/>
        </w:trPr>
        <w:tc>
          <w:tcPr>
            <w:tcW w:w="0" w:type="auto"/>
            <w:shd w:val="clear" w:color="auto" w:fill="B8CCE4" w:themeFill="accent1" w:themeFillTint="66"/>
          </w:tcPr>
          <w:p w14:paraId="0E97EB8D" w14:textId="77777777" w:rsidR="00383678" w:rsidRPr="00383678" w:rsidRDefault="00383678" w:rsidP="00383678">
            <w:pPr>
              <w:spacing w:before="0" w:after="0"/>
              <w:ind w:firstLine="0"/>
              <w:jc w:val="center"/>
              <w:rPr>
                <w:sz w:val="18"/>
              </w:rPr>
            </w:pPr>
            <w:r w:rsidRPr="00383678">
              <w:rPr>
                <w:sz w:val="18"/>
              </w:rPr>
              <w:t>Espacio</w:t>
            </w:r>
          </w:p>
        </w:tc>
        <w:tc>
          <w:tcPr>
            <w:tcW w:w="0" w:type="auto"/>
            <w:shd w:val="clear" w:color="auto" w:fill="B8CCE4" w:themeFill="accent1" w:themeFillTint="66"/>
          </w:tcPr>
          <w:p w14:paraId="753428E8" w14:textId="77777777" w:rsidR="00383678" w:rsidRPr="00D250D6" w:rsidRDefault="00383678" w:rsidP="00383678">
            <w:pPr>
              <w:spacing w:before="0" w:after="0"/>
              <w:ind w:firstLine="0"/>
              <w:jc w:val="center"/>
              <w:rPr>
                <w:rFonts w:ascii="Courier New" w:hAnsi="Courier New" w:cs="Courier New"/>
                <w:sz w:val="18"/>
              </w:rPr>
            </w:pPr>
            <w:r w:rsidRPr="00D250D6">
              <w:rPr>
                <w:rFonts w:ascii="Courier New" w:hAnsi="Courier New" w:cs="Courier New"/>
                <w:sz w:val="18"/>
              </w:rPr>
              <w:t>&amp;nbsp;</w:t>
            </w:r>
          </w:p>
        </w:tc>
        <w:tc>
          <w:tcPr>
            <w:tcW w:w="1134" w:type="dxa"/>
          </w:tcPr>
          <w:p w14:paraId="6D123E52" w14:textId="77777777" w:rsidR="00383678" w:rsidRPr="00383678" w:rsidRDefault="00383678" w:rsidP="00383678">
            <w:pPr>
              <w:spacing w:before="0" w:after="0"/>
              <w:ind w:firstLine="0"/>
              <w:jc w:val="center"/>
              <w:rPr>
                <w:sz w:val="18"/>
              </w:rPr>
            </w:pPr>
          </w:p>
        </w:tc>
        <w:tc>
          <w:tcPr>
            <w:tcW w:w="0" w:type="auto"/>
          </w:tcPr>
          <w:p w14:paraId="6FEDBB4F" w14:textId="77777777" w:rsidR="00383678" w:rsidRPr="00383678" w:rsidRDefault="00383678" w:rsidP="00383678">
            <w:pPr>
              <w:spacing w:before="0" w:after="0"/>
              <w:ind w:firstLine="0"/>
              <w:jc w:val="center"/>
              <w:rPr>
                <w:sz w:val="18"/>
              </w:rPr>
            </w:pPr>
          </w:p>
        </w:tc>
        <w:tc>
          <w:tcPr>
            <w:tcW w:w="0" w:type="auto"/>
          </w:tcPr>
          <w:p w14:paraId="0E37B8B8" w14:textId="77777777" w:rsidR="00383678" w:rsidRPr="00383678" w:rsidRDefault="00383678" w:rsidP="00383678">
            <w:pPr>
              <w:spacing w:before="0" w:after="0"/>
              <w:ind w:firstLine="0"/>
              <w:jc w:val="center"/>
              <w:rPr>
                <w:sz w:val="18"/>
              </w:rPr>
            </w:pPr>
          </w:p>
        </w:tc>
      </w:tr>
    </w:tbl>
    <w:p w14:paraId="06AD8D5D" w14:textId="77777777" w:rsidR="00002781" w:rsidRDefault="00B71F8C" w:rsidP="00503E17">
      <w:pPr>
        <w:pStyle w:val="Ttulo1"/>
        <w:rPr>
          <w:szCs w:val="20"/>
        </w:rPr>
      </w:pPr>
      <w:bookmarkStart w:id="3" w:name="_Toc151050148"/>
      <w:r>
        <w:rPr>
          <w:rFonts w:eastAsia="Arial"/>
        </w:rPr>
        <w:t>Diferenzas</w:t>
      </w:r>
      <w:r w:rsidR="00503E17">
        <w:rPr>
          <w:rFonts w:eastAsia="Arial"/>
        </w:rPr>
        <w:t xml:space="preserve"> básicas</w:t>
      </w:r>
      <w:r>
        <w:rPr>
          <w:rFonts w:eastAsia="Arial"/>
        </w:rPr>
        <w:t xml:space="preserve"> entre HTML e XHTML</w:t>
      </w:r>
      <w:bookmarkEnd w:id="3"/>
    </w:p>
    <w:p w14:paraId="4B14D751" w14:textId="77777777" w:rsidR="00002781" w:rsidRPr="00503E17" w:rsidRDefault="00503E17" w:rsidP="00503E17">
      <w:r>
        <w:t>Coma comentamos ao inicio deste apartado, XHTML naceu coma un xeito de asegurar que HTML respectara a estrutura de XML, polo que a súa sintaxe, se ben case idéntica, é lixeiramente máis restrictiva. Citamos aquí só algunhas das restricións de XHTML que non existen en HTML, por ser das máis importantes:</w:t>
      </w:r>
    </w:p>
    <w:p w14:paraId="7995108B" w14:textId="77777777" w:rsidR="00002781" w:rsidRPr="00503E17" w:rsidRDefault="00B71F8C" w:rsidP="00A460E7">
      <w:pPr>
        <w:pStyle w:val="Prrafodelista"/>
        <w:numPr>
          <w:ilvl w:val="0"/>
          <w:numId w:val="7"/>
        </w:numPr>
      </w:pPr>
      <w:r w:rsidRPr="00503E17">
        <w:t>Todos os nomes de etiquetas e atributos escríbense en minúscula</w:t>
      </w:r>
      <w:r w:rsidR="00503E17">
        <w:t>.</w:t>
      </w:r>
    </w:p>
    <w:p w14:paraId="66A8A7B2" w14:textId="77777777" w:rsidR="00002781" w:rsidRPr="00503E17" w:rsidRDefault="00B71F8C" w:rsidP="00A460E7">
      <w:pPr>
        <w:pStyle w:val="Prrafodelista"/>
        <w:numPr>
          <w:ilvl w:val="0"/>
          <w:numId w:val="7"/>
        </w:numPr>
      </w:pPr>
      <w:r w:rsidRPr="00503E17">
        <w:t>Todos os valores dos atributos van entre comiñas, incluso os numéricos</w:t>
      </w:r>
      <w:r w:rsidR="00503E17">
        <w:t>.</w:t>
      </w:r>
    </w:p>
    <w:p w14:paraId="6F363399" w14:textId="77777777" w:rsidR="00002781" w:rsidRPr="00503E17" w:rsidRDefault="00B71F8C" w:rsidP="00A460E7">
      <w:pPr>
        <w:pStyle w:val="Prrafodelista"/>
        <w:numPr>
          <w:ilvl w:val="0"/>
          <w:numId w:val="7"/>
        </w:numPr>
      </w:pPr>
      <w:r w:rsidRPr="00503E17">
        <w:t>Todos os atributos deben ter un valor asignado</w:t>
      </w:r>
      <w:r w:rsidR="00503E17">
        <w:t>.</w:t>
      </w:r>
    </w:p>
    <w:p w14:paraId="0D666FEB" w14:textId="77777777" w:rsidR="00002781" w:rsidRPr="00503E17" w:rsidRDefault="00B71F8C" w:rsidP="00A460E7">
      <w:pPr>
        <w:pStyle w:val="Prrafodelista"/>
        <w:numPr>
          <w:ilvl w:val="0"/>
          <w:numId w:val="7"/>
        </w:numPr>
      </w:pPr>
      <w:r w:rsidRPr="00503E17">
        <w:t>Todas as etiquetas deben estar pechadas, incluso as baleiras</w:t>
      </w:r>
      <w:r w:rsidR="00503E17">
        <w:t>.</w:t>
      </w:r>
    </w:p>
    <w:p w14:paraId="2DE03D40" w14:textId="77777777" w:rsidR="00002781" w:rsidRPr="00503E17" w:rsidRDefault="00B71F8C" w:rsidP="00A460E7">
      <w:pPr>
        <w:pStyle w:val="Prrafodelista"/>
        <w:numPr>
          <w:ilvl w:val="0"/>
          <w:numId w:val="7"/>
        </w:numPr>
      </w:pPr>
      <w:r w:rsidRPr="00503E17">
        <w:lastRenderedPageBreak/>
        <w:t xml:space="preserve">Nos comentarios non se deben </w:t>
      </w:r>
      <w:r w:rsidR="00503E17">
        <w:t>empregar</w:t>
      </w:r>
      <w:r w:rsidRPr="00503E17">
        <w:t xml:space="preserve"> os guións dobres</w:t>
      </w:r>
      <w:r w:rsidR="00503E17">
        <w:t>.</w:t>
      </w:r>
    </w:p>
    <w:p w14:paraId="0E9A808B" w14:textId="77777777" w:rsidR="00002781" w:rsidRDefault="00B71F8C" w:rsidP="00012BB0">
      <w:pPr>
        <w:pStyle w:val="Ttulo1"/>
        <w:rPr>
          <w:rFonts w:eastAsia="Arial"/>
        </w:rPr>
      </w:pPr>
      <w:bookmarkStart w:id="4" w:name="_Toc151050149"/>
      <w:r>
        <w:rPr>
          <w:rFonts w:eastAsia="Arial"/>
        </w:rPr>
        <w:t>Estrutura básica</w:t>
      </w:r>
      <w:bookmarkEnd w:id="4"/>
    </w:p>
    <w:p w14:paraId="58420220" w14:textId="77777777" w:rsidR="00012BB0" w:rsidRPr="00012BB0" w:rsidRDefault="00012BB0" w:rsidP="00012BB0">
      <w:r>
        <w:t>En realidade, HTML5 é retrocompatible con XHTML, polo que sempre que respectemos as restricións deste último, poderemos considerar as nosas páxinas web escritas en HTML5 como se estiveran simultaneamente escritas en XHTML. Dese xeito, se ben tradicionalmente un documento XHTML tiña que estar completamente contido dentro destas etiquetas:</w:t>
      </w:r>
    </w:p>
    <w:p w14:paraId="77587737" w14:textId="77777777" w:rsidR="00002781" w:rsidRPr="00012BB0" w:rsidRDefault="00B71F8C" w:rsidP="00012BB0">
      <w:pPr>
        <w:pStyle w:val="Scripting"/>
      </w:pPr>
      <w:r w:rsidRPr="00012BB0">
        <w:t>&lt;html xmlns="http://www.w3.org/1999/xhtml"&gt;</w:t>
      </w:r>
    </w:p>
    <w:p w14:paraId="17E260E9" w14:textId="77777777" w:rsidR="00002781" w:rsidRPr="00012BB0" w:rsidRDefault="00012BB0" w:rsidP="00012BB0">
      <w:pPr>
        <w:pStyle w:val="Scripting"/>
      </w:pPr>
      <w:r w:rsidRPr="00012BB0">
        <w:t>...</w:t>
      </w:r>
    </w:p>
    <w:p w14:paraId="62AC7BB9" w14:textId="77777777" w:rsidR="00B71F8C" w:rsidRDefault="00B71F8C" w:rsidP="00012BB0">
      <w:pPr>
        <w:pStyle w:val="Scripting"/>
      </w:pPr>
      <w:r w:rsidRPr="00012BB0">
        <w:t>&lt;/html&gt;</w:t>
      </w:r>
    </w:p>
    <w:p w14:paraId="0E134113" w14:textId="77777777" w:rsidR="00012BB0" w:rsidRDefault="00012BB0" w:rsidP="00012BB0">
      <w:r>
        <w:t>No caso de HTML5, pola contra, só require que o código inicie coa etiqueta</w:t>
      </w:r>
      <w:r w:rsidR="00BB38A1">
        <w:t xml:space="preserve"> DOCTYPE, da que falaremos con máis detalle en puntos posteriores, pero da que podemos ver un exemplo aquí adiante</w:t>
      </w:r>
      <w:r>
        <w:t>:</w:t>
      </w:r>
    </w:p>
    <w:p w14:paraId="13B439B7" w14:textId="77777777" w:rsidR="00FD41A8" w:rsidRDefault="00012BB0" w:rsidP="00012BB0">
      <w:pPr>
        <w:pStyle w:val="Scripting"/>
      </w:pPr>
      <w:r w:rsidRPr="00012BB0">
        <w:t>&lt;!DOCTYPE html&gt;</w:t>
      </w:r>
    </w:p>
    <w:p w14:paraId="0416E3B9" w14:textId="77777777" w:rsidR="00012BB0" w:rsidRDefault="00012BB0" w:rsidP="00012BB0">
      <w:pPr>
        <w:keepNext/>
        <w:rPr>
          <w:noProof/>
          <w:szCs w:val="20"/>
        </w:rPr>
      </w:pPr>
      <w:bookmarkStart w:id="5" w:name="page5"/>
      <w:bookmarkEnd w:id="5"/>
      <w:r>
        <w:rPr>
          <w:noProof/>
          <w:szCs w:val="20"/>
        </w:rPr>
        <w:t>Así pois, na seguinte imaxe podemos ver cal sería a estrutura básica dun documento HMTL5/XHTML:</w:t>
      </w:r>
    </w:p>
    <w:p w14:paraId="7D2AD332" w14:textId="77777777" w:rsidR="00012BB0" w:rsidRDefault="00012BB0" w:rsidP="00012BB0">
      <w:pPr>
        <w:jc w:val="center"/>
        <w:rPr>
          <w:rFonts w:ascii="Arial" w:eastAsia="Arial" w:hAnsi="Arial" w:cs="Arial"/>
          <w:b/>
          <w:bCs/>
          <w:color w:val="3342B5"/>
          <w:sz w:val="22"/>
        </w:rPr>
      </w:pPr>
      <w:r>
        <w:rPr>
          <w:noProof/>
          <w:szCs w:val="20"/>
          <w:lang w:eastAsia="gl-ES"/>
        </w:rPr>
        <w:drawing>
          <wp:inline distT="0" distB="0" distL="0" distR="0" wp14:anchorId="6AFE0FE7" wp14:editId="2FB4F1A7">
            <wp:extent cx="3330061" cy="1280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22220" r="19223" b="5750"/>
                    <a:stretch/>
                  </pic:blipFill>
                  <pic:spPr bwMode="auto">
                    <a:xfrm>
                      <a:off x="0" y="0"/>
                      <a:ext cx="3331618" cy="1280758"/>
                    </a:xfrm>
                    <a:prstGeom prst="rect">
                      <a:avLst/>
                    </a:prstGeom>
                    <a:noFill/>
                    <a:ln>
                      <a:noFill/>
                    </a:ln>
                    <a:extLst>
                      <a:ext uri="{53640926-AAD7-44D8-BBD7-CCE9431645EC}">
                        <a14:shadowObscured xmlns:a14="http://schemas.microsoft.com/office/drawing/2010/main"/>
                      </a:ext>
                    </a:extLst>
                  </pic:spPr>
                </pic:pic>
              </a:graphicData>
            </a:graphic>
          </wp:inline>
        </w:drawing>
      </w:r>
    </w:p>
    <w:p w14:paraId="6EF51EB2" w14:textId="77777777" w:rsidR="00002781" w:rsidRDefault="00B71F8C" w:rsidP="00012BB0">
      <w:pPr>
        <w:pStyle w:val="Ttulo2"/>
        <w:rPr>
          <w:rFonts w:eastAsia="Arial"/>
        </w:rPr>
      </w:pPr>
      <w:r w:rsidRPr="00012BB0">
        <w:rPr>
          <w:rFonts w:eastAsia="Arial"/>
        </w:rPr>
        <w:t>Cabeceira</w:t>
      </w:r>
    </w:p>
    <w:p w14:paraId="4CA7847B" w14:textId="77777777" w:rsidR="00002781" w:rsidRPr="00812245" w:rsidRDefault="00812245" w:rsidP="00812245">
      <w:pPr>
        <w:rPr>
          <w:szCs w:val="20"/>
        </w:rPr>
      </w:pPr>
      <w:r>
        <w:t xml:space="preserve">A cabeceira dun documento XHTML delimítase mediante as etiquetas </w:t>
      </w:r>
      <w:r w:rsidRPr="00481992">
        <w:rPr>
          <w:rFonts w:ascii="Courier New" w:hAnsi="Courier New" w:cs="Courier New"/>
          <w:b/>
        </w:rPr>
        <w:t>&lt;head&gt;</w:t>
      </w:r>
      <w:r>
        <w:t xml:space="preserve"> e </w:t>
      </w:r>
      <w:r w:rsidRPr="00481992">
        <w:rPr>
          <w:rFonts w:ascii="Courier New" w:hAnsi="Courier New" w:cs="Courier New"/>
          <w:b/>
        </w:rPr>
        <w:t>&lt;/head&gt;</w:t>
      </w:r>
      <w:r w:rsidRPr="00481992">
        <w:t>.</w:t>
      </w:r>
      <w:r w:rsidR="001D5A96">
        <w:t xml:space="preserve"> </w:t>
      </w:r>
      <w:r>
        <w:t>Esta sección do código c</w:t>
      </w:r>
      <w:r w:rsidR="00B71F8C">
        <w:t xml:space="preserve">ontén </w:t>
      </w:r>
      <w:r w:rsidR="00B71F8C" w:rsidRPr="00812245">
        <w:rPr>
          <w:bCs/>
        </w:rPr>
        <w:t>in</w:t>
      </w:r>
      <w:r w:rsidR="00B71F8C" w:rsidRPr="00812245">
        <w:t>formación</w:t>
      </w:r>
      <w:r w:rsidR="00B71F8C" w:rsidRPr="00812245">
        <w:rPr>
          <w:bCs/>
        </w:rPr>
        <w:t xml:space="preserve"> </w:t>
      </w:r>
      <w:r w:rsidR="00B71F8C" w:rsidRPr="00812245">
        <w:t>sobre o documento</w:t>
      </w:r>
      <w:r w:rsidR="00B71F8C" w:rsidRPr="00812245">
        <w:rPr>
          <w:bCs/>
        </w:rPr>
        <w:t xml:space="preserve"> que non será visible para o usuario </w:t>
      </w:r>
      <w:r>
        <w:rPr>
          <w:bCs/>
        </w:rPr>
        <w:t xml:space="preserve">(con excepción do </w:t>
      </w:r>
      <w:r w:rsidR="00B71F8C" w:rsidRPr="00812245">
        <w:rPr>
          <w:bCs/>
        </w:rPr>
        <w:t>título</w:t>
      </w:r>
      <w:r>
        <w:rPr>
          <w:bCs/>
        </w:rPr>
        <w:t xml:space="preserve"> da páxina, que é</w:t>
      </w:r>
      <w:r w:rsidR="00B71F8C" w:rsidRPr="00812245">
        <w:t xml:space="preserve"> indicado mediante a</w:t>
      </w:r>
      <w:r w:rsidR="00481992">
        <w:t>s</w:t>
      </w:r>
      <w:r w:rsidR="00B71F8C" w:rsidRPr="00812245">
        <w:t xml:space="preserve"> </w:t>
      </w:r>
      <w:r w:rsidR="00B71F8C" w:rsidRPr="00812245">
        <w:rPr>
          <w:bCs/>
        </w:rPr>
        <w:t>etiqueta</w:t>
      </w:r>
      <w:r w:rsidR="00481992">
        <w:rPr>
          <w:bCs/>
        </w:rPr>
        <w:t>s</w:t>
      </w:r>
      <w:r w:rsidR="00B71F8C" w:rsidRPr="00812245">
        <w:t xml:space="preserve"> </w:t>
      </w:r>
      <w:r w:rsidR="00B71F8C" w:rsidRPr="00481992">
        <w:rPr>
          <w:rFonts w:ascii="Courier New" w:eastAsia="Courier New" w:hAnsi="Courier New" w:cs="Courier New"/>
          <w:b/>
        </w:rPr>
        <w:t>&lt;title&gt;</w:t>
      </w:r>
      <w:r w:rsidR="00B71F8C" w:rsidRPr="00812245">
        <w:t xml:space="preserve"> </w:t>
      </w:r>
      <w:r>
        <w:t xml:space="preserve">e </w:t>
      </w:r>
      <w:r w:rsidR="00481992" w:rsidRPr="00481992">
        <w:rPr>
          <w:rFonts w:ascii="Courier New" w:hAnsi="Courier New" w:cs="Courier New"/>
          <w:b/>
        </w:rPr>
        <w:t>&lt;/title&gt;</w:t>
      </w:r>
      <w:r w:rsidR="00481992" w:rsidRPr="00481992">
        <w:t>, e</w:t>
      </w:r>
      <w:r w:rsidR="00481992">
        <w:rPr>
          <w:b/>
        </w:rPr>
        <w:t xml:space="preserve"> </w:t>
      </w:r>
      <w:r>
        <w:t>que tamén é definido dentro da cabeceira).</w:t>
      </w:r>
    </w:p>
    <w:p w14:paraId="5192393A" w14:textId="77777777" w:rsidR="00002781" w:rsidRPr="00812245" w:rsidRDefault="00B71F8C" w:rsidP="00812245">
      <w:pPr>
        <w:pStyle w:val="Ttulo2"/>
      </w:pPr>
      <w:r>
        <w:rPr>
          <w:rFonts w:eastAsia="Arial"/>
        </w:rPr>
        <w:t>Corpo</w:t>
      </w:r>
    </w:p>
    <w:p w14:paraId="71AA380A" w14:textId="77777777" w:rsidR="00002781" w:rsidRPr="00812245" w:rsidRDefault="00B71F8C" w:rsidP="00812245">
      <w:r w:rsidRPr="00812245">
        <w:t xml:space="preserve">O corpo dun documento </w:t>
      </w:r>
      <w:r w:rsidR="00812245">
        <w:t>HTML5/</w:t>
      </w:r>
      <w:r w:rsidRPr="00812245">
        <w:t xml:space="preserve">XHTML </w:t>
      </w:r>
      <w:r w:rsidR="00812245">
        <w:t>contén todo aqui</w:t>
      </w:r>
      <w:r w:rsidRPr="00812245">
        <w:t>lo que se lle amosa</w:t>
      </w:r>
      <w:r w:rsidR="00812245">
        <w:t xml:space="preserve"> (directa ou indirectamente)</w:t>
      </w:r>
      <w:r w:rsidRPr="00812245">
        <w:t xml:space="preserve"> ao usuario</w:t>
      </w:r>
      <w:r w:rsidR="00812245">
        <w:t>,</w:t>
      </w:r>
      <w:r w:rsidRPr="00812245">
        <w:t xml:space="preserve"> e está delimitado pola</w:t>
      </w:r>
      <w:r w:rsidR="00812245">
        <w:t>s</w:t>
      </w:r>
      <w:r w:rsidRPr="00812245">
        <w:t xml:space="preserve"> etiqueta</w:t>
      </w:r>
      <w:r w:rsidR="00812245">
        <w:t>s</w:t>
      </w:r>
      <w:r w:rsidRPr="00812245">
        <w:t xml:space="preserve"> </w:t>
      </w:r>
      <w:r w:rsidRPr="00481992">
        <w:rPr>
          <w:rFonts w:ascii="Courier New" w:eastAsia="Courier New" w:hAnsi="Courier New" w:cs="Courier New"/>
          <w:b/>
        </w:rPr>
        <w:t>&lt;body&gt;</w:t>
      </w:r>
      <w:r w:rsidR="00812245">
        <w:t xml:space="preserve"> e </w:t>
      </w:r>
      <w:r w:rsidR="00812245" w:rsidRPr="00481992">
        <w:rPr>
          <w:rFonts w:ascii="Courier New" w:hAnsi="Courier New" w:cs="Courier New"/>
          <w:b/>
        </w:rPr>
        <w:t>&lt;/body&gt;</w:t>
      </w:r>
      <w:r w:rsidR="00812245" w:rsidRPr="00481992">
        <w:rPr>
          <w:rFonts w:ascii="Courier New" w:hAnsi="Courier New" w:cs="Courier New"/>
        </w:rPr>
        <w:t>.</w:t>
      </w:r>
    </w:p>
    <w:p w14:paraId="2A34CCE6" w14:textId="77777777" w:rsidR="00002781" w:rsidRDefault="00B71F8C" w:rsidP="00111FA0">
      <w:pPr>
        <w:pStyle w:val="Ttulo2"/>
        <w:rPr>
          <w:rFonts w:eastAsia="Arial"/>
        </w:rPr>
      </w:pPr>
      <w:r>
        <w:rPr>
          <w:rFonts w:eastAsia="Arial"/>
        </w:rPr>
        <w:lastRenderedPageBreak/>
        <w:t>Exemplo</w:t>
      </w:r>
    </w:p>
    <w:p w14:paraId="46A5515F" w14:textId="77777777" w:rsidR="00111FA0" w:rsidRPr="00111FA0" w:rsidRDefault="00111FA0" w:rsidP="00111FA0">
      <w:pPr>
        <w:keepNext/>
      </w:pPr>
      <w:r>
        <w:t>A continuación vemos un pequeno exemplo do introducido nos puntos anteriores, representando o código dunha páxina simple escrita en HTML, con título (indicado na cabeceira) e un parágrafo integrado no corpo no cal empréganse entidades de carácter</w:t>
      </w:r>
      <w:r w:rsidR="00CE66D6">
        <w:t>:</w:t>
      </w:r>
    </w:p>
    <w:p w14:paraId="4F2F7DBB" w14:textId="77777777" w:rsidR="00002781" w:rsidRPr="00111FA0" w:rsidRDefault="000D650B" w:rsidP="00111FA0">
      <w:pPr>
        <w:pStyle w:val="Scripting"/>
        <w:keepNext/>
      </w:pPr>
      <w:r>
        <w:t>&lt;html&gt;</w:t>
      </w:r>
    </w:p>
    <w:p w14:paraId="6BF74F10" w14:textId="77777777" w:rsidR="00002781" w:rsidRPr="00111FA0" w:rsidRDefault="001D5A96" w:rsidP="00111FA0">
      <w:pPr>
        <w:pStyle w:val="Scripting"/>
        <w:keepNext/>
      </w:pPr>
      <w:r>
        <w:t xml:space="preserve"> </w:t>
      </w:r>
      <w:r w:rsidR="00B71F8C" w:rsidRPr="00111FA0">
        <w:t>&lt;head&gt;</w:t>
      </w:r>
    </w:p>
    <w:p w14:paraId="09A11ABE" w14:textId="77777777" w:rsidR="00002781" w:rsidRPr="00111FA0" w:rsidRDefault="001D5A96" w:rsidP="00111FA0">
      <w:pPr>
        <w:pStyle w:val="Scripting"/>
        <w:keepNext/>
      </w:pPr>
      <w:r>
        <w:t xml:space="preserve"> </w:t>
      </w:r>
      <w:r w:rsidR="00A6026D">
        <w:t xml:space="preserve">&lt;title&gt;Exemplo </w:t>
      </w:r>
      <w:r w:rsidR="00B53D2F">
        <w:t xml:space="preserve">2.1: </w:t>
      </w:r>
      <w:r w:rsidR="00A6026D">
        <w:t>d</w:t>
      </w:r>
      <w:r w:rsidR="00B71F8C" w:rsidRPr="00111FA0">
        <w:t xml:space="preserve">ocumento </w:t>
      </w:r>
      <w:r w:rsidR="00A6026D">
        <w:t>XHTML</w:t>
      </w:r>
      <w:r w:rsidR="00B71F8C" w:rsidRPr="00111FA0">
        <w:t>&lt;/title&gt;</w:t>
      </w:r>
    </w:p>
    <w:p w14:paraId="048B9D4E" w14:textId="77777777" w:rsidR="00002781" w:rsidRPr="00111FA0" w:rsidRDefault="001D5A96" w:rsidP="00111FA0">
      <w:pPr>
        <w:pStyle w:val="Scripting"/>
        <w:keepNext/>
      </w:pPr>
      <w:r>
        <w:t xml:space="preserve"> </w:t>
      </w:r>
      <w:r w:rsidR="00B71F8C" w:rsidRPr="00111FA0">
        <w:t>&lt;/head&gt;</w:t>
      </w:r>
    </w:p>
    <w:p w14:paraId="7B1E683D" w14:textId="77777777" w:rsidR="00002781" w:rsidRPr="00111FA0" w:rsidRDefault="001D5A96" w:rsidP="00111FA0">
      <w:pPr>
        <w:pStyle w:val="Scripting"/>
        <w:keepNext/>
      </w:pPr>
      <w:r>
        <w:t xml:space="preserve"> </w:t>
      </w:r>
      <w:r w:rsidR="00B71F8C" w:rsidRPr="00111FA0">
        <w:t>&lt;body&gt;</w:t>
      </w:r>
    </w:p>
    <w:p w14:paraId="5891E11F" w14:textId="77777777" w:rsidR="00002781" w:rsidRPr="00111FA0" w:rsidRDefault="001D5A96" w:rsidP="00111FA0">
      <w:pPr>
        <w:pStyle w:val="Scripting"/>
        <w:keepNext/>
      </w:pPr>
      <w:r>
        <w:t xml:space="preserve"> </w:t>
      </w:r>
      <w:r w:rsidR="00B71F8C" w:rsidRPr="00111FA0">
        <w:t>&lt;p&gt;Este &amp;eacute; un documento con entidades de car&amp;aacute;cter.&lt;/p&gt;</w:t>
      </w:r>
    </w:p>
    <w:p w14:paraId="6F7650EE" w14:textId="77777777" w:rsidR="00002781" w:rsidRPr="00111FA0" w:rsidRDefault="001D5A96" w:rsidP="00111FA0">
      <w:pPr>
        <w:pStyle w:val="Scripting"/>
        <w:keepNext/>
      </w:pPr>
      <w:r>
        <w:t xml:space="preserve"> </w:t>
      </w:r>
      <w:r w:rsidR="00B71F8C" w:rsidRPr="00111FA0">
        <w:t>&lt;/body&gt;</w:t>
      </w:r>
    </w:p>
    <w:p w14:paraId="290B9F2B" w14:textId="77777777" w:rsidR="00111FA0" w:rsidRDefault="00B71F8C" w:rsidP="00111FA0">
      <w:pPr>
        <w:pStyle w:val="Scripting"/>
      </w:pPr>
      <w:r w:rsidRPr="00111FA0">
        <w:t>&lt;/html&gt;</w:t>
      </w:r>
      <w:bookmarkStart w:id="6" w:name="page6"/>
      <w:bookmarkEnd w:id="6"/>
    </w:p>
    <w:p w14:paraId="3DE5ECE5" w14:textId="77777777" w:rsidR="00CE66D6" w:rsidRDefault="00CE66D6" w:rsidP="00CE66D6">
      <w:pPr>
        <w:pStyle w:val="IlustraTabla0"/>
      </w:pPr>
      <w:r>
        <w:t>Exemplo 2.1: uso das entidades de carácter</w:t>
      </w:r>
      <w:r w:rsidR="000D650B">
        <w:t>,</w:t>
      </w:r>
    </w:p>
    <w:p w14:paraId="38BDD07A" w14:textId="77777777" w:rsidR="00002781" w:rsidRDefault="00B71F8C" w:rsidP="00105FC3">
      <w:pPr>
        <w:pStyle w:val="Ttulo2"/>
        <w:rPr>
          <w:rFonts w:eastAsia="Arial"/>
        </w:rPr>
      </w:pPr>
      <w:r>
        <w:rPr>
          <w:rFonts w:eastAsia="Arial"/>
        </w:rPr>
        <w:t>DOCTYPE e espazo de nomes</w:t>
      </w:r>
    </w:p>
    <w:p w14:paraId="64F3B681" w14:textId="77777777" w:rsidR="00002781" w:rsidRPr="00C268CC" w:rsidRDefault="00B71F8C" w:rsidP="00C268CC">
      <w:r w:rsidRPr="00C268CC">
        <w:t>O conxunto de normas, obrigas e restricións que se d</w:t>
      </w:r>
      <w:r w:rsidR="00C268CC">
        <w:t>eben seguir ao crear un documen</w:t>
      </w:r>
      <w:r w:rsidRPr="00C268CC">
        <w:t>to XML dun determinado tipo recóll</w:t>
      </w:r>
      <w:r w:rsidR="00C268CC">
        <w:t>ense no seu correspondente DTD</w:t>
      </w:r>
      <w:r w:rsidR="00C268CC">
        <w:rPr>
          <w:rStyle w:val="Refdenotaalpie"/>
        </w:rPr>
        <w:footnoteReference w:id="2"/>
      </w:r>
      <w:r w:rsidRPr="00C268CC">
        <w:t>. Neste documento defínense as etiquetas que se poden utilizar,</w:t>
      </w:r>
      <w:r w:rsidR="00BB38A1">
        <w:t xml:space="preserve"> os atri</w:t>
      </w:r>
      <w:r w:rsidRPr="00C268CC">
        <w:t>butos de cada etiqueta e o tipo de valores que pode ter cada atributo.</w:t>
      </w:r>
    </w:p>
    <w:p w14:paraId="74AD5910" w14:textId="77777777" w:rsidR="00002781" w:rsidRPr="00C268CC" w:rsidRDefault="00BB38A1" w:rsidP="00C268CC">
      <w:r>
        <w:t>En realidade, os</w:t>
      </w:r>
      <w:r w:rsidR="00B71F8C" w:rsidRPr="00C268CC">
        <w:t xml:space="preserve"> estándar de XHTML define</w:t>
      </w:r>
      <w:r>
        <w:t>n</w:t>
      </w:r>
      <w:r w:rsidR="00B71F8C" w:rsidRPr="00C268CC">
        <w:t xml:space="preserve"> tres DTD diferentes: estrito, transitorio e </w:t>
      </w:r>
      <w:r w:rsidR="00B71F8C" w:rsidRPr="00BB38A1">
        <w:rPr>
          <w:i/>
        </w:rPr>
        <w:t>frameset</w:t>
      </w:r>
      <w:r w:rsidR="00B71F8C" w:rsidRPr="00C268CC">
        <w:t xml:space="preserve">. Para indicar o DTD utilizado ao crear unha determinada páxina, emprégase unha etiqueta especial chamada </w:t>
      </w:r>
      <w:r w:rsidRPr="00BB38A1">
        <w:rPr>
          <w:rFonts w:eastAsia="Courier New"/>
          <w:b/>
        </w:rPr>
        <w:t>DOCTYPE</w:t>
      </w:r>
      <w:r w:rsidR="00B71F8C" w:rsidRPr="00C268CC">
        <w:t xml:space="preserve">. </w:t>
      </w:r>
      <w:r>
        <w:t>Esta etiqueta</w:t>
      </w:r>
      <w:r w:rsidR="00B71F8C" w:rsidRPr="00C268CC">
        <w:t xml:space="preserve"> é o único elemento que se </w:t>
      </w:r>
      <w:r>
        <w:t>sitúa</w:t>
      </w:r>
      <w:r w:rsidR="00B71F8C" w:rsidRPr="00C268CC">
        <w:t xml:space="preserve"> fóra da etiqueta</w:t>
      </w:r>
      <w:r w:rsidR="00B71F8C" w:rsidRPr="00481992">
        <w:rPr>
          <w:rFonts w:ascii="Courier New" w:hAnsi="Courier New" w:cs="Courier New"/>
        </w:rPr>
        <w:t xml:space="preserve"> </w:t>
      </w:r>
      <w:r w:rsidR="00B71F8C" w:rsidRPr="00481992">
        <w:rPr>
          <w:rFonts w:ascii="Courier New" w:eastAsia="Courier New" w:hAnsi="Courier New" w:cs="Courier New"/>
        </w:rPr>
        <w:t>&lt;html&gt;</w:t>
      </w:r>
      <w:r w:rsidR="00B71F8C" w:rsidRPr="00481992">
        <w:rPr>
          <w:rFonts w:ascii="Courier New" w:hAnsi="Courier New" w:cs="Courier New"/>
        </w:rPr>
        <w:t xml:space="preserve"> </w:t>
      </w:r>
      <w:r w:rsidR="00B71F8C" w:rsidRPr="00C268CC">
        <w:t>da páxina.</w:t>
      </w:r>
    </w:p>
    <w:p w14:paraId="393EB1B9" w14:textId="77777777" w:rsidR="00002781" w:rsidRPr="00C268CC" w:rsidRDefault="00BB38A1" w:rsidP="00C268CC">
      <w:r>
        <w:t xml:space="preserve">A etiqueta DOCTYPE que debe </w:t>
      </w:r>
      <w:r w:rsidR="00B71F8C" w:rsidRPr="00C268CC">
        <w:t>incluír</w:t>
      </w:r>
      <w:r>
        <w:t>se</w:t>
      </w:r>
      <w:r w:rsidR="00B71F8C" w:rsidRPr="00C268CC">
        <w:t xml:space="preserve"> </w:t>
      </w:r>
      <w:r>
        <w:t>ligando</w:t>
      </w:r>
      <w:r w:rsidR="00B71F8C" w:rsidRPr="00C268CC">
        <w:t xml:space="preserve"> </w:t>
      </w:r>
      <w:r>
        <w:t>a</w:t>
      </w:r>
      <w:r w:rsidR="00B71F8C" w:rsidRPr="00C268CC">
        <w:t xml:space="preserve">o DTD estrito, de </w:t>
      </w:r>
      <w:r>
        <w:t>xeito</w:t>
      </w:r>
      <w:r w:rsidR="00B71F8C" w:rsidRPr="00C268CC">
        <w:t xml:space="preserve"> que o documento non pod</w:t>
      </w:r>
      <w:r>
        <w:t>a</w:t>
      </w:r>
      <w:r w:rsidR="00B71F8C" w:rsidRPr="00C268CC">
        <w:t xml:space="preserve"> empregar elementos e atributos relacionados co aspecto do contido (</w:t>
      </w:r>
      <w:r>
        <w:t xml:space="preserve">establecendo unha </w:t>
      </w:r>
      <w:r w:rsidR="00B71F8C" w:rsidRPr="00C268CC">
        <w:t>separación completa entre HTML e CSS</w:t>
      </w:r>
      <w:r>
        <w:t>, isto é, entre vista e estrutura</w:t>
      </w:r>
      <w:r w:rsidR="00B71F8C" w:rsidRPr="00C268CC">
        <w:t>), é</w:t>
      </w:r>
      <w:r>
        <w:t xml:space="preserve"> a seguinte</w:t>
      </w:r>
      <w:r w:rsidR="00B71F8C" w:rsidRPr="00C268CC">
        <w:t>:</w:t>
      </w:r>
    </w:p>
    <w:p w14:paraId="3534EA3D" w14:textId="77777777" w:rsidR="00002781" w:rsidRPr="00BB38A1" w:rsidRDefault="00B71F8C" w:rsidP="00BB38A1">
      <w:pPr>
        <w:pStyle w:val="Scripting"/>
      </w:pPr>
      <w:r w:rsidRPr="00BB38A1">
        <w:t>&lt;!DOCTYPE html PUBLIC "-//W3C//DTD XHTML 1.0 Strict//EN"</w:t>
      </w:r>
    </w:p>
    <w:p w14:paraId="4A0AEC71" w14:textId="77777777" w:rsidR="00002781" w:rsidRPr="00BB38A1" w:rsidRDefault="00B71F8C" w:rsidP="00BB38A1">
      <w:pPr>
        <w:pStyle w:val="Scripting"/>
      </w:pPr>
      <w:r w:rsidRPr="00BB38A1">
        <w:t>"http://www.w3.org/TR/xhtml1/DTD/xhtml1-strict.dtd"&gt;</w:t>
      </w:r>
    </w:p>
    <w:p w14:paraId="201D936E" w14:textId="77777777" w:rsidR="00002781" w:rsidRPr="00BB38A1" w:rsidRDefault="00BB38A1" w:rsidP="00BB38A1">
      <w:r>
        <w:t xml:space="preserve">Denominamos </w:t>
      </w:r>
      <w:r>
        <w:rPr>
          <w:b/>
        </w:rPr>
        <w:t xml:space="preserve">validar un </w:t>
      </w:r>
      <w:r w:rsidRPr="00BB38A1">
        <w:rPr>
          <w:b/>
        </w:rPr>
        <w:t>documento</w:t>
      </w:r>
      <w:r>
        <w:t xml:space="preserve"> ao feito de co</w:t>
      </w:r>
      <w:r w:rsidR="00B71F8C" w:rsidRPr="00BB38A1">
        <w:t>mprobar que o documento XHTML é conforme co DTD</w:t>
      </w:r>
      <w:r w:rsidR="00D925EB">
        <w:t>. Esta tarefa pódese realizar</w:t>
      </w:r>
      <w:r w:rsidR="00B71F8C" w:rsidRPr="00BB38A1">
        <w:t xml:space="preserve"> empregando os validadores incluídos nos editores HTML ou </w:t>
      </w:r>
      <w:r w:rsidR="00D925EB">
        <w:t xml:space="preserve">algún dos múltiples </w:t>
      </w:r>
      <w:r w:rsidR="00B71F8C" w:rsidRPr="00BB38A1">
        <w:t>validador</w:t>
      </w:r>
      <w:r w:rsidR="00D925EB">
        <w:t>es</w:t>
      </w:r>
      <w:r w:rsidR="00B71F8C" w:rsidRPr="00BB38A1">
        <w:t xml:space="preserve"> en liña </w:t>
      </w:r>
      <w:r w:rsidR="00D925EB">
        <w:t xml:space="preserve">(destacando do propio de </w:t>
      </w:r>
      <w:r w:rsidR="00B71F8C" w:rsidRPr="00BB38A1">
        <w:t>W3C</w:t>
      </w:r>
      <w:r w:rsidR="00D925EB">
        <w:rPr>
          <w:rStyle w:val="Refdenotaalpie"/>
        </w:rPr>
        <w:footnoteReference w:id="3"/>
      </w:r>
      <w:r w:rsidR="00D925EB">
        <w:t xml:space="preserve">: </w:t>
      </w:r>
      <w:hyperlink r:id="rId11" w:history="1">
        <w:r w:rsidR="00D925EB" w:rsidRPr="004F2657">
          <w:rPr>
            <w:rStyle w:val="Hipervnculo"/>
          </w:rPr>
          <w:t>http://validator.w3.org</w:t>
        </w:r>
      </w:hyperlink>
      <w:r w:rsidR="00D925EB">
        <w:t>).</w:t>
      </w:r>
    </w:p>
    <w:p w14:paraId="29AD976A" w14:textId="77777777" w:rsidR="00002781" w:rsidRPr="00BB38A1" w:rsidRDefault="00D925EB" w:rsidP="00D925EB">
      <w:pPr>
        <w:keepNext/>
      </w:pPr>
      <w:r>
        <w:lastRenderedPageBreak/>
        <w:t>Ademais de empregar o</w:t>
      </w:r>
      <w:r w:rsidR="00B71F8C" w:rsidRPr="00BB38A1">
        <w:t xml:space="preserve"> DOCTYPE </w:t>
      </w:r>
      <w:r>
        <w:t>axeitado</w:t>
      </w:r>
      <w:r w:rsidR="00B71F8C" w:rsidRPr="00BB38A1">
        <w:t xml:space="preserve">, tamén é preciso que as páxinas web indiquen o </w:t>
      </w:r>
      <w:r w:rsidR="00B71F8C" w:rsidRPr="00D925EB">
        <w:rPr>
          <w:b/>
        </w:rPr>
        <w:t>espazo de nomes</w:t>
      </w:r>
      <w:r w:rsidR="00B71F8C" w:rsidRPr="00BB38A1">
        <w:t xml:space="preserve"> asociado. </w:t>
      </w:r>
      <w:r>
        <w:t>O</w:t>
      </w:r>
      <w:r w:rsidR="00B71F8C" w:rsidRPr="00BB38A1">
        <w:t xml:space="preserve"> espazo de nomes </w:t>
      </w:r>
      <w:r>
        <w:t>d</w:t>
      </w:r>
      <w:r w:rsidR="00B71F8C" w:rsidRPr="00BB38A1">
        <w:t>un documento XML</w:t>
      </w:r>
      <w:r>
        <w:t xml:space="preserve"> permite diferen</w:t>
      </w:r>
      <w:r w:rsidR="00B71F8C" w:rsidRPr="00BB38A1">
        <w:t xml:space="preserve">ciar as etiquetas e atributos que pertencen a cada linguaxe. </w:t>
      </w:r>
      <w:r>
        <w:t xml:space="preserve">Co gaio de garantir o anterior débese </w:t>
      </w:r>
      <w:r w:rsidR="00B71F8C" w:rsidRPr="00BB38A1">
        <w:t>incluír na</w:t>
      </w:r>
      <w:r>
        <w:t xml:space="preserve"> etiqueta </w:t>
      </w:r>
      <w:r w:rsidR="00B71F8C" w:rsidRPr="00BB38A1">
        <w:rPr>
          <w:rFonts w:eastAsia="Courier New"/>
        </w:rPr>
        <w:t>&lt;html&gt;</w:t>
      </w:r>
      <w:r w:rsidR="00B71F8C" w:rsidRPr="00BB38A1">
        <w:t xml:space="preserve"> o seguinte atributo:</w:t>
      </w:r>
    </w:p>
    <w:p w14:paraId="039676AF" w14:textId="77777777" w:rsidR="00002781" w:rsidRPr="00BB38A1" w:rsidRDefault="00B71F8C" w:rsidP="00D925EB">
      <w:pPr>
        <w:pStyle w:val="Scripting"/>
      </w:pPr>
      <w:r w:rsidRPr="00BB38A1">
        <w:t>&lt;html xmlns="http://www.w3.org/1999/xhtml"&gt;</w:t>
      </w:r>
    </w:p>
    <w:p w14:paraId="3E53BB64" w14:textId="77777777" w:rsidR="00002781" w:rsidRDefault="00B71F8C" w:rsidP="00105FC3">
      <w:pPr>
        <w:pStyle w:val="Ttulo2"/>
        <w:rPr>
          <w:rFonts w:eastAsia="Arial"/>
        </w:rPr>
      </w:pPr>
      <w:r>
        <w:rPr>
          <w:rFonts w:eastAsia="Arial"/>
        </w:rPr>
        <w:t>Espazamento, saltos de liña e parágrafos</w:t>
      </w:r>
    </w:p>
    <w:p w14:paraId="2D48BE6D" w14:textId="77777777" w:rsidR="00105FC3" w:rsidRDefault="00105FC3" w:rsidP="001D5A96">
      <w:r>
        <w:t>HTML5/XHTML vai considerar a unha serie de carácteres equivalentes ao espazo en branco, ese grupo vai incluír aos propios espazos en branco, os tabuladores, os retornos de carro e o carácter de nova liña.</w:t>
      </w:r>
      <w:r w:rsidR="001D5A96">
        <w:t xml:space="preserve"> É importante ter en conta, así mesmo, que os navegadores van ignorar os múltiples espazos consecutivos</w:t>
      </w:r>
      <w:r w:rsidR="001D5A96">
        <w:rPr>
          <w:rStyle w:val="Refdenotaalpie"/>
        </w:rPr>
        <w:footnoteReference w:id="4"/>
      </w:r>
      <w:r w:rsidR="001D5A96">
        <w:t xml:space="preserve"> ao tempo de interpretar o código, polo que se precisamos realizar sangrados ou separacións maiores teremos que empregar as características de formatado que CSS fornece.</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4620"/>
      </w:tblGrid>
      <w:tr w:rsidR="00105FC3" w14:paraId="703F7B30" w14:textId="77777777" w:rsidTr="005118C2">
        <w:trPr>
          <w:tblCellSpacing w:w="28" w:type="dxa"/>
          <w:jc w:val="center"/>
        </w:trPr>
        <w:tc>
          <w:tcPr>
            <w:tcW w:w="0" w:type="auto"/>
            <w:shd w:val="clear" w:color="auto" w:fill="95B3D7" w:themeFill="accent1" w:themeFillTint="99"/>
          </w:tcPr>
          <w:p w14:paraId="5ABE1FEE" w14:textId="77777777" w:rsidR="00105FC3" w:rsidRPr="005118C2" w:rsidRDefault="00105FC3" w:rsidP="001D5A96">
            <w:pPr>
              <w:keepNext/>
              <w:spacing w:before="160" w:after="80"/>
              <w:ind w:firstLine="0"/>
              <w:jc w:val="center"/>
              <w:rPr>
                <w:b/>
                <w:sz w:val="18"/>
              </w:rPr>
            </w:pPr>
            <w:r w:rsidRPr="005118C2">
              <w:rPr>
                <w:b/>
                <w:sz w:val="18"/>
              </w:rPr>
              <w:t>Etiqueta</w:t>
            </w:r>
          </w:p>
        </w:tc>
        <w:tc>
          <w:tcPr>
            <w:tcW w:w="4536" w:type="dxa"/>
            <w:shd w:val="clear" w:color="auto" w:fill="95B3D7" w:themeFill="accent1" w:themeFillTint="99"/>
          </w:tcPr>
          <w:p w14:paraId="4ADBE07A" w14:textId="77777777" w:rsidR="00105FC3" w:rsidRPr="005118C2" w:rsidRDefault="00105FC3" w:rsidP="001D5A96">
            <w:pPr>
              <w:keepNext/>
              <w:spacing w:before="160" w:after="80"/>
              <w:ind w:firstLine="0"/>
              <w:jc w:val="center"/>
              <w:rPr>
                <w:b/>
                <w:sz w:val="18"/>
              </w:rPr>
            </w:pPr>
            <w:r w:rsidRPr="005118C2">
              <w:rPr>
                <w:b/>
                <w:sz w:val="18"/>
              </w:rPr>
              <w:t>Descrición</w:t>
            </w:r>
          </w:p>
        </w:tc>
      </w:tr>
      <w:tr w:rsidR="00105FC3" w14:paraId="262F8B6B" w14:textId="77777777" w:rsidTr="005118C2">
        <w:trPr>
          <w:tblCellSpacing w:w="28" w:type="dxa"/>
          <w:jc w:val="center"/>
        </w:trPr>
        <w:tc>
          <w:tcPr>
            <w:tcW w:w="0" w:type="auto"/>
            <w:shd w:val="clear" w:color="auto" w:fill="B8CCE4" w:themeFill="accent1" w:themeFillTint="66"/>
          </w:tcPr>
          <w:p w14:paraId="4E65DC98" w14:textId="77777777" w:rsidR="00105FC3" w:rsidRPr="005118C2" w:rsidRDefault="00105FC3" w:rsidP="001D5A96">
            <w:pPr>
              <w:keepNext/>
              <w:spacing w:before="0" w:after="0"/>
              <w:ind w:firstLine="0"/>
              <w:jc w:val="center"/>
              <w:rPr>
                <w:rFonts w:ascii="Courier New" w:hAnsi="Courier New" w:cs="Courier New"/>
                <w:sz w:val="18"/>
              </w:rPr>
            </w:pPr>
            <w:r w:rsidRPr="005118C2">
              <w:rPr>
                <w:rFonts w:ascii="Courier New" w:hAnsi="Courier New" w:cs="Courier New"/>
                <w:sz w:val="18"/>
              </w:rPr>
              <w:t>&lt;p&gt;</w:t>
            </w:r>
          </w:p>
        </w:tc>
        <w:tc>
          <w:tcPr>
            <w:tcW w:w="4536" w:type="dxa"/>
            <w:shd w:val="clear" w:color="auto" w:fill="B8CCE4" w:themeFill="accent1" w:themeFillTint="66"/>
          </w:tcPr>
          <w:p w14:paraId="34CC8C4F" w14:textId="77777777" w:rsidR="00105FC3" w:rsidRPr="005118C2" w:rsidRDefault="00105FC3" w:rsidP="001D5A96">
            <w:pPr>
              <w:keepNext/>
              <w:spacing w:before="0" w:after="0"/>
              <w:ind w:firstLine="0"/>
              <w:jc w:val="center"/>
              <w:rPr>
                <w:sz w:val="18"/>
              </w:rPr>
            </w:pPr>
            <w:r w:rsidRPr="005118C2">
              <w:rPr>
                <w:sz w:val="18"/>
              </w:rPr>
              <w:t>Delimita o contido dun parágrafo.</w:t>
            </w:r>
          </w:p>
        </w:tc>
      </w:tr>
      <w:tr w:rsidR="00105FC3" w14:paraId="572C1741" w14:textId="77777777" w:rsidTr="005118C2">
        <w:trPr>
          <w:tblCellSpacing w:w="28" w:type="dxa"/>
          <w:jc w:val="center"/>
        </w:trPr>
        <w:tc>
          <w:tcPr>
            <w:tcW w:w="0" w:type="auto"/>
            <w:shd w:val="clear" w:color="auto" w:fill="B8CCE4" w:themeFill="accent1" w:themeFillTint="66"/>
          </w:tcPr>
          <w:p w14:paraId="09043DC0" w14:textId="77777777" w:rsidR="00105FC3" w:rsidRPr="005118C2" w:rsidRDefault="00105FC3" w:rsidP="001D5A96">
            <w:pPr>
              <w:keepNext/>
              <w:spacing w:before="0" w:after="0"/>
              <w:ind w:firstLine="0"/>
              <w:jc w:val="center"/>
              <w:rPr>
                <w:rFonts w:ascii="Courier New" w:hAnsi="Courier New" w:cs="Courier New"/>
                <w:sz w:val="18"/>
              </w:rPr>
            </w:pPr>
            <w:r w:rsidRPr="005118C2">
              <w:rPr>
                <w:rFonts w:ascii="Courier New" w:hAnsi="Courier New" w:cs="Courier New"/>
                <w:sz w:val="18"/>
              </w:rPr>
              <w:t>&lt;br</w:t>
            </w:r>
            <w:r w:rsidR="001D5A96">
              <w:rPr>
                <w:rFonts w:ascii="Courier New" w:hAnsi="Courier New" w:cs="Courier New"/>
                <w:sz w:val="18"/>
              </w:rPr>
              <w:t>/</w:t>
            </w:r>
            <w:r w:rsidRPr="005118C2">
              <w:rPr>
                <w:rFonts w:ascii="Courier New" w:hAnsi="Courier New" w:cs="Courier New"/>
                <w:sz w:val="18"/>
              </w:rPr>
              <w:t>&gt;</w:t>
            </w:r>
          </w:p>
        </w:tc>
        <w:tc>
          <w:tcPr>
            <w:tcW w:w="4536" w:type="dxa"/>
            <w:shd w:val="clear" w:color="auto" w:fill="B8CCE4" w:themeFill="accent1" w:themeFillTint="66"/>
          </w:tcPr>
          <w:p w14:paraId="02C192DF" w14:textId="77777777" w:rsidR="00105FC3" w:rsidRPr="005118C2" w:rsidRDefault="00105FC3" w:rsidP="001D5A96">
            <w:pPr>
              <w:keepNext/>
              <w:spacing w:before="0" w:after="0"/>
              <w:ind w:firstLine="0"/>
              <w:jc w:val="center"/>
              <w:rPr>
                <w:sz w:val="18"/>
              </w:rPr>
            </w:pPr>
            <w:r w:rsidRPr="005118C2">
              <w:rPr>
                <w:sz w:val="18"/>
              </w:rPr>
              <w:t>Introduce un salto de liña.</w:t>
            </w:r>
          </w:p>
        </w:tc>
      </w:tr>
      <w:tr w:rsidR="00105FC3" w14:paraId="519517B4" w14:textId="77777777" w:rsidTr="005118C2">
        <w:trPr>
          <w:tblCellSpacing w:w="28" w:type="dxa"/>
          <w:jc w:val="center"/>
        </w:trPr>
        <w:tc>
          <w:tcPr>
            <w:tcW w:w="0" w:type="auto"/>
            <w:shd w:val="clear" w:color="auto" w:fill="B8CCE4" w:themeFill="accent1" w:themeFillTint="66"/>
          </w:tcPr>
          <w:p w14:paraId="5184F2D4" w14:textId="77777777" w:rsidR="00105FC3" w:rsidRPr="005118C2" w:rsidRDefault="00105FC3" w:rsidP="001D5A96">
            <w:pPr>
              <w:keepNext/>
              <w:spacing w:before="0" w:after="0"/>
              <w:ind w:firstLine="0"/>
              <w:jc w:val="center"/>
              <w:rPr>
                <w:rFonts w:ascii="Courier New" w:hAnsi="Courier New" w:cs="Courier New"/>
                <w:sz w:val="18"/>
              </w:rPr>
            </w:pPr>
            <w:r w:rsidRPr="005118C2">
              <w:rPr>
                <w:rFonts w:ascii="Courier New" w:hAnsi="Courier New" w:cs="Courier New"/>
                <w:sz w:val="18"/>
              </w:rPr>
              <w:t>&lt;hr</w:t>
            </w:r>
            <w:r w:rsidR="001D5A96">
              <w:rPr>
                <w:rFonts w:ascii="Courier New" w:hAnsi="Courier New" w:cs="Courier New"/>
                <w:sz w:val="18"/>
              </w:rPr>
              <w:t>/</w:t>
            </w:r>
            <w:r w:rsidRPr="005118C2">
              <w:rPr>
                <w:rFonts w:ascii="Courier New" w:hAnsi="Courier New" w:cs="Courier New"/>
                <w:sz w:val="18"/>
              </w:rPr>
              <w:t>&gt;</w:t>
            </w:r>
          </w:p>
        </w:tc>
        <w:tc>
          <w:tcPr>
            <w:tcW w:w="4536" w:type="dxa"/>
            <w:shd w:val="clear" w:color="auto" w:fill="B8CCE4" w:themeFill="accent1" w:themeFillTint="66"/>
          </w:tcPr>
          <w:p w14:paraId="7464942A" w14:textId="77777777" w:rsidR="00105FC3" w:rsidRPr="005118C2" w:rsidRDefault="00105FC3" w:rsidP="001D5A96">
            <w:pPr>
              <w:keepNext/>
              <w:spacing w:before="0" w:after="0"/>
              <w:ind w:firstLine="0"/>
              <w:jc w:val="center"/>
              <w:rPr>
                <w:sz w:val="18"/>
              </w:rPr>
            </w:pPr>
            <w:r w:rsidRPr="005118C2">
              <w:rPr>
                <w:sz w:val="18"/>
              </w:rPr>
              <w:t>Indica un salto de parágrafo a nivel temático (habitualmente representado cunha liña horizontal).</w:t>
            </w:r>
          </w:p>
        </w:tc>
      </w:tr>
      <w:tr w:rsidR="00105FC3" w14:paraId="017D991B" w14:textId="77777777" w:rsidTr="005118C2">
        <w:trPr>
          <w:tblCellSpacing w:w="28" w:type="dxa"/>
          <w:jc w:val="center"/>
        </w:trPr>
        <w:tc>
          <w:tcPr>
            <w:tcW w:w="0" w:type="auto"/>
            <w:shd w:val="clear" w:color="auto" w:fill="B8CCE4" w:themeFill="accent1" w:themeFillTint="66"/>
          </w:tcPr>
          <w:p w14:paraId="5FBB2563" w14:textId="77777777" w:rsidR="00105FC3" w:rsidRPr="005118C2" w:rsidRDefault="005118C2" w:rsidP="001D5A96">
            <w:pPr>
              <w:keepNext/>
              <w:spacing w:before="0" w:after="0"/>
              <w:ind w:firstLine="0"/>
              <w:jc w:val="center"/>
              <w:rPr>
                <w:rFonts w:ascii="Courier New" w:hAnsi="Courier New" w:cs="Courier New"/>
                <w:sz w:val="18"/>
              </w:rPr>
            </w:pPr>
            <w:r w:rsidRPr="005118C2">
              <w:rPr>
                <w:rFonts w:ascii="Courier New" w:hAnsi="Courier New" w:cs="Courier New"/>
                <w:sz w:val="18"/>
              </w:rPr>
              <w:t>&lt;pre&gt;</w:t>
            </w:r>
          </w:p>
        </w:tc>
        <w:tc>
          <w:tcPr>
            <w:tcW w:w="4536" w:type="dxa"/>
            <w:shd w:val="clear" w:color="auto" w:fill="B8CCE4" w:themeFill="accent1" w:themeFillTint="66"/>
          </w:tcPr>
          <w:p w14:paraId="29962E5E" w14:textId="77777777" w:rsidR="00105FC3" w:rsidRPr="005118C2" w:rsidRDefault="005118C2" w:rsidP="001D5A96">
            <w:pPr>
              <w:keepNext/>
              <w:spacing w:before="0" w:after="0"/>
              <w:ind w:firstLine="0"/>
              <w:jc w:val="center"/>
              <w:rPr>
                <w:sz w:val="18"/>
              </w:rPr>
            </w:pPr>
            <w:r w:rsidRPr="005118C2">
              <w:rPr>
                <w:sz w:val="18"/>
              </w:rPr>
              <w:t xml:space="preserve">Texto preformatado, amosa o texto que contén tal e coma </w:t>
            </w:r>
          </w:p>
        </w:tc>
      </w:tr>
      <w:tr w:rsidR="00105FC3" w14:paraId="7B904A20" w14:textId="77777777" w:rsidTr="005118C2">
        <w:trPr>
          <w:tblCellSpacing w:w="28" w:type="dxa"/>
          <w:jc w:val="center"/>
        </w:trPr>
        <w:tc>
          <w:tcPr>
            <w:tcW w:w="0" w:type="auto"/>
            <w:shd w:val="clear" w:color="auto" w:fill="B8CCE4" w:themeFill="accent1" w:themeFillTint="66"/>
          </w:tcPr>
          <w:p w14:paraId="4A6742D3" w14:textId="77777777" w:rsidR="00105FC3" w:rsidRPr="005118C2" w:rsidRDefault="005118C2" w:rsidP="001D5A96">
            <w:pPr>
              <w:spacing w:before="0" w:after="0"/>
              <w:ind w:firstLine="0"/>
              <w:jc w:val="center"/>
              <w:rPr>
                <w:rFonts w:ascii="Courier New" w:hAnsi="Courier New" w:cs="Courier New"/>
                <w:sz w:val="18"/>
              </w:rPr>
            </w:pPr>
            <w:r w:rsidRPr="005118C2">
              <w:rPr>
                <w:rFonts w:ascii="Courier New" w:hAnsi="Courier New" w:cs="Courier New"/>
                <w:sz w:val="18"/>
              </w:rPr>
              <w:t>&lt;blockquote&gt;</w:t>
            </w:r>
          </w:p>
        </w:tc>
        <w:tc>
          <w:tcPr>
            <w:tcW w:w="4536" w:type="dxa"/>
            <w:shd w:val="clear" w:color="auto" w:fill="B8CCE4" w:themeFill="accent1" w:themeFillTint="66"/>
          </w:tcPr>
          <w:p w14:paraId="767B8453" w14:textId="77777777" w:rsidR="00105FC3" w:rsidRPr="005118C2" w:rsidRDefault="005118C2" w:rsidP="001D5A96">
            <w:pPr>
              <w:spacing w:before="0" w:after="0"/>
              <w:ind w:firstLine="0"/>
              <w:jc w:val="center"/>
              <w:rPr>
                <w:sz w:val="18"/>
              </w:rPr>
            </w:pPr>
            <w:r w:rsidRPr="005118C2">
              <w:rPr>
                <w:sz w:val="18"/>
              </w:rPr>
              <w:t>Permite inserir citas en forma de bloque.</w:t>
            </w:r>
          </w:p>
        </w:tc>
      </w:tr>
    </w:tbl>
    <w:p w14:paraId="6978B611" w14:textId="77777777" w:rsidR="00002781" w:rsidRDefault="001D5A96" w:rsidP="001D5A96">
      <w:pPr>
        <w:rPr>
          <w:szCs w:val="20"/>
        </w:rPr>
      </w:pPr>
      <w:r>
        <w:rPr>
          <w:rFonts w:eastAsia="Arial"/>
        </w:rPr>
        <w:t>A continuación vemos un exemplo de código XHTML no que se empregan algunhas das etiquetas introducidas na táboa anterior:</w:t>
      </w:r>
    </w:p>
    <w:p w14:paraId="56EDA189" w14:textId="77777777" w:rsidR="00002781" w:rsidRPr="001D5A96" w:rsidRDefault="00B71F8C" w:rsidP="001D5A96">
      <w:pPr>
        <w:pStyle w:val="Scripting"/>
      </w:pPr>
      <w:r w:rsidRPr="001D5A96">
        <w:t>&lt;!DOCTYPE html PUBLIC "-//W3C//DTD XHTML 1.0 Strict//EN"</w:t>
      </w:r>
    </w:p>
    <w:p w14:paraId="755AEC2B" w14:textId="77777777" w:rsidR="00002781" w:rsidRPr="001D5A96" w:rsidRDefault="00B71F8C" w:rsidP="001D5A96">
      <w:pPr>
        <w:pStyle w:val="Scripting"/>
      </w:pPr>
      <w:r w:rsidRPr="001D5A96">
        <w:t>"http://www.w3.org/TR/xhtml1/DTD/xhtml1-strict.dtd"&gt;</w:t>
      </w:r>
    </w:p>
    <w:p w14:paraId="3C2320F0" w14:textId="77777777" w:rsidR="00002781" w:rsidRPr="001D5A96" w:rsidRDefault="00B71F8C" w:rsidP="001D5A96">
      <w:pPr>
        <w:pStyle w:val="Scripting"/>
      </w:pPr>
      <w:r w:rsidRPr="001D5A96">
        <w:t>&lt;html xmlns="http://www.w3.org/1999/xhtml"&gt;</w:t>
      </w:r>
    </w:p>
    <w:p w14:paraId="2AB35FA5" w14:textId="77777777" w:rsidR="00002781" w:rsidRPr="001D5A96" w:rsidRDefault="001D5A96" w:rsidP="001D5A96">
      <w:pPr>
        <w:pStyle w:val="Scripting"/>
      </w:pPr>
      <w:r>
        <w:t xml:space="preserve">  </w:t>
      </w:r>
      <w:r w:rsidR="00B71F8C" w:rsidRPr="001D5A96">
        <w:t>&lt;head&gt;</w:t>
      </w:r>
    </w:p>
    <w:p w14:paraId="3E690938" w14:textId="77777777" w:rsidR="00002781" w:rsidRPr="001D5A96" w:rsidRDefault="001D5A96" w:rsidP="001D5A96">
      <w:pPr>
        <w:pStyle w:val="Scripting"/>
      </w:pPr>
      <w:r>
        <w:t xml:space="preserve">    </w:t>
      </w:r>
      <w:r w:rsidR="00B71F8C" w:rsidRPr="001D5A96">
        <w:t xml:space="preserve">&lt;title&gt;Exemplo </w:t>
      </w:r>
      <w:r w:rsidR="00B53D2F">
        <w:t>2.2: espazamentos, saltos de liña e parágrafos</w:t>
      </w:r>
      <w:r w:rsidR="00B71F8C" w:rsidRPr="001D5A96">
        <w:t>&lt;/title&gt;</w:t>
      </w:r>
    </w:p>
    <w:p w14:paraId="5E937FBC" w14:textId="77777777" w:rsidR="00002781" w:rsidRPr="001D5A96" w:rsidRDefault="001D5A96" w:rsidP="001D5A96">
      <w:pPr>
        <w:pStyle w:val="Scripting"/>
      </w:pPr>
      <w:r>
        <w:t xml:space="preserve">  </w:t>
      </w:r>
      <w:r w:rsidR="00B71F8C" w:rsidRPr="001D5A96">
        <w:t>&lt;/head&gt;</w:t>
      </w:r>
    </w:p>
    <w:p w14:paraId="5B9839B2" w14:textId="77777777" w:rsidR="00002781" w:rsidRPr="001D5A96" w:rsidRDefault="001D5A96" w:rsidP="001D5A96">
      <w:pPr>
        <w:pStyle w:val="Scripting"/>
        <w:keepNext/>
      </w:pPr>
      <w:r>
        <w:t xml:space="preserve">  </w:t>
      </w:r>
      <w:r w:rsidR="00B71F8C" w:rsidRPr="001D5A96">
        <w:t>&lt;body&gt;</w:t>
      </w:r>
    </w:p>
    <w:p w14:paraId="79EA38CD" w14:textId="77777777" w:rsidR="00002781" w:rsidRPr="001D5A96" w:rsidRDefault="001D5A96" w:rsidP="001D5A96">
      <w:pPr>
        <w:pStyle w:val="Scripting"/>
      </w:pPr>
      <w:bookmarkStart w:id="7" w:name="page7"/>
      <w:bookmarkEnd w:id="7"/>
      <w:r>
        <w:t xml:space="preserve">    </w:t>
      </w:r>
      <w:r w:rsidR="00B71F8C" w:rsidRPr="001D5A96">
        <w:t>&lt;p&gt;Éste é un parágrafo de texto longo longo longo longo longo longo longo longo longo longo longo longo longo longo longo longo longo longo longo longo longo longo longo.&lt;/p&gt;</w:t>
      </w:r>
    </w:p>
    <w:p w14:paraId="29921A31" w14:textId="77777777" w:rsidR="00002781" w:rsidRPr="001D5A96" w:rsidRDefault="001D5A96" w:rsidP="001D5A96">
      <w:pPr>
        <w:pStyle w:val="Scripting"/>
      </w:pPr>
      <w:r>
        <w:t xml:space="preserve">    </w:t>
      </w:r>
      <w:r w:rsidR="00B71F8C" w:rsidRPr="001D5A96">
        <w:t>&lt;p&gt;Éste é outro parágrafo de texto longo longo longo longo longo longo</w:t>
      </w:r>
    </w:p>
    <w:p w14:paraId="65039E3E" w14:textId="77777777" w:rsidR="00002781" w:rsidRPr="001D5A96" w:rsidRDefault="001D5A96" w:rsidP="001D5A96">
      <w:pPr>
        <w:pStyle w:val="Scripting"/>
      </w:pPr>
      <w:r>
        <w:t xml:space="preserve">    &lt;br/</w:t>
      </w:r>
      <w:r w:rsidR="00B71F8C" w:rsidRPr="001D5A96">
        <w:t>&gt; longo longo cun salto de liña no medio.&lt;/p&gt;</w:t>
      </w:r>
    </w:p>
    <w:p w14:paraId="56DAA58F" w14:textId="77777777" w:rsidR="00002781" w:rsidRPr="001D5A96" w:rsidRDefault="001D5A96" w:rsidP="001D5A96">
      <w:pPr>
        <w:pStyle w:val="Scripting"/>
      </w:pPr>
      <w:r>
        <w:t xml:space="preserve">    </w:t>
      </w:r>
      <w:r w:rsidR="00B71F8C" w:rsidRPr="001D5A96">
        <w:t>&lt;hr/&gt;</w:t>
      </w:r>
    </w:p>
    <w:p w14:paraId="1D0E5484" w14:textId="77777777" w:rsidR="00002781" w:rsidRPr="001D5A96" w:rsidRDefault="001D5A96" w:rsidP="001D5A96">
      <w:pPr>
        <w:pStyle w:val="Scripting"/>
      </w:pPr>
      <w:r>
        <w:t xml:space="preserve">    </w:t>
      </w:r>
      <w:r w:rsidR="00B71F8C" w:rsidRPr="001D5A96">
        <w:t>&lt;blockquote&gt;Así é como aparece unha cita en bloque longa longa longa longa longa longa longa longa longa longa lo</w:t>
      </w:r>
      <w:r>
        <w:t>nga longa longa longa longa lon</w:t>
      </w:r>
      <w:r w:rsidR="00B71F8C" w:rsidRPr="001D5A96">
        <w:t>ga.&lt;/blockquote&gt;</w:t>
      </w:r>
    </w:p>
    <w:p w14:paraId="49CCFF34" w14:textId="77777777" w:rsidR="00002781" w:rsidRPr="001D5A96" w:rsidRDefault="001D5A96" w:rsidP="001D5A96">
      <w:pPr>
        <w:pStyle w:val="Scripting"/>
      </w:pPr>
      <w:r>
        <w:t xml:space="preserve">    </w:t>
      </w:r>
      <w:r w:rsidR="00B71F8C" w:rsidRPr="001D5A96">
        <w:t>&lt;pre&gt;</w:t>
      </w:r>
      <w:r w:rsidR="00B71F8C" w:rsidRPr="001D5A96">
        <w:tab/>
        <w:t>A etiqueta pre</w:t>
      </w:r>
    </w:p>
    <w:p w14:paraId="58675105" w14:textId="77777777" w:rsidR="00002781" w:rsidRPr="001D5A96" w:rsidRDefault="00B71F8C" w:rsidP="001D5A96">
      <w:pPr>
        <w:pStyle w:val="Scripting"/>
      </w:pPr>
      <w:r w:rsidRPr="001D5A96">
        <w:lastRenderedPageBreak/>
        <w:t>respecta os espazos en branco</w:t>
      </w:r>
    </w:p>
    <w:p w14:paraId="0E9C1293" w14:textId="77777777" w:rsidR="00002781" w:rsidRPr="001D5A96" w:rsidRDefault="00B71F8C" w:rsidP="001D5A96">
      <w:pPr>
        <w:pStyle w:val="Scripting"/>
      </w:pPr>
      <w:r w:rsidRPr="001D5A96">
        <w:t>e</w:t>
      </w:r>
    </w:p>
    <w:p w14:paraId="14813825" w14:textId="77777777" w:rsidR="00002781" w:rsidRPr="001D5A96" w:rsidRDefault="00B71F8C" w:rsidP="001D5A96">
      <w:pPr>
        <w:pStyle w:val="Scripting"/>
      </w:pPr>
      <w:r w:rsidRPr="001D5A96">
        <w:t>amosa o texto</w:t>
      </w:r>
    </w:p>
    <w:p w14:paraId="3C539365" w14:textId="77777777" w:rsidR="00002781" w:rsidRPr="001D5A96" w:rsidRDefault="00B71F8C" w:rsidP="001D5A96">
      <w:pPr>
        <w:pStyle w:val="Scripting"/>
      </w:pPr>
      <w:r w:rsidRPr="001D5A96">
        <w:t>tal e como</w:t>
      </w:r>
    </w:p>
    <w:p w14:paraId="6D4A6D1E" w14:textId="77777777" w:rsidR="00002781" w:rsidRPr="001D5A96" w:rsidRDefault="00B71F8C" w:rsidP="001D5A96">
      <w:pPr>
        <w:pStyle w:val="Scripting"/>
      </w:pPr>
      <w:r w:rsidRPr="001D5A96">
        <w:t>está escrito</w:t>
      </w:r>
    </w:p>
    <w:p w14:paraId="5B491986" w14:textId="77777777" w:rsidR="00002781" w:rsidRPr="001D5A96" w:rsidRDefault="001D5A96" w:rsidP="001D5A96">
      <w:pPr>
        <w:pStyle w:val="Scripting"/>
      </w:pPr>
      <w:r>
        <w:t xml:space="preserve">    </w:t>
      </w:r>
      <w:r w:rsidR="00B71F8C" w:rsidRPr="001D5A96">
        <w:t>&lt;/pre&gt;</w:t>
      </w:r>
    </w:p>
    <w:p w14:paraId="1E650CD0" w14:textId="77777777" w:rsidR="00002781" w:rsidRPr="001D5A96" w:rsidRDefault="001D5A96" w:rsidP="001D5A96">
      <w:pPr>
        <w:pStyle w:val="Scripting"/>
      </w:pPr>
      <w:r>
        <w:t xml:space="preserve">    </w:t>
      </w:r>
      <w:r w:rsidR="00B71F8C" w:rsidRPr="001D5A96">
        <w:t>&lt;br/&gt;</w:t>
      </w:r>
    </w:p>
    <w:p w14:paraId="25A946F4" w14:textId="77777777" w:rsidR="00002781" w:rsidRPr="001D5A96" w:rsidRDefault="001D5A96" w:rsidP="001D5A96">
      <w:pPr>
        <w:pStyle w:val="Scripting"/>
      </w:pPr>
      <w:r>
        <w:t xml:space="preserve">  </w:t>
      </w:r>
      <w:r w:rsidR="00B71F8C" w:rsidRPr="001D5A96">
        <w:t>&lt;/body&gt;</w:t>
      </w:r>
    </w:p>
    <w:p w14:paraId="6A13CBBD" w14:textId="77777777" w:rsidR="00B71F8C" w:rsidRDefault="00B71F8C" w:rsidP="001D5A96">
      <w:pPr>
        <w:pStyle w:val="Scripting"/>
      </w:pPr>
      <w:r w:rsidRPr="001D5A96">
        <w:t>&lt;/html&gt;</w:t>
      </w:r>
    </w:p>
    <w:p w14:paraId="147C0E58" w14:textId="77777777" w:rsidR="000D650B" w:rsidRDefault="000D650B" w:rsidP="000D650B">
      <w:pPr>
        <w:pStyle w:val="IlustraTabla0"/>
      </w:pPr>
      <w:r>
        <w:t>Exemplo 2.2: uso dos espazamentos, saltos de liña e parágrafos.</w:t>
      </w:r>
    </w:p>
    <w:p w14:paraId="763F0308" w14:textId="77777777" w:rsidR="00412D32" w:rsidRDefault="00412D32" w:rsidP="00412D32">
      <w:r>
        <w:t>O resultado de introducir o código anterior nun ficheiro xhtml sería algo coma o seguinte:</w:t>
      </w:r>
    </w:p>
    <w:p w14:paraId="6A644B88" w14:textId="77777777" w:rsidR="00FD41A8" w:rsidRDefault="00412D32" w:rsidP="00412D32">
      <w:pPr>
        <w:jc w:val="center"/>
      </w:pPr>
      <w:r>
        <w:rPr>
          <w:noProof/>
          <w:lang w:eastAsia="gl-ES"/>
        </w:rPr>
        <w:drawing>
          <wp:inline distT="0" distB="0" distL="0" distR="0" wp14:anchorId="4BA75A53" wp14:editId="6E410701">
            <wp:extent cx="4320000" cy="16563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000" cy="1656380"/>
                    </a:xfrm>
                    <a:prstGeom prst="rect">
                      <a:avLst/>
                    </a:prstGeom>
                  </pic:spPr>
                </pic:pic>
              </a:graphicData>
            </a:graphic>
          </wp:inline>
        </w:drawing>
      </w:r>
    </w:p>
    <w:p w14:paraId="24B2838A" w14:textId="77777777" w:rsidR="00B71F8C" w:rsidRDefault="00B71F8C" w:rsidP="00CE66D6">
      <w:pPr>
        <w:pStyle w:val="Ttulo2"/>
        <w:rPr>
          <w:rFonts w:eastAsia="Arial"/>
        </w:rPr>
      </w:pPr>
      <w:r>
        <w:rPr>
          <w:rFonts w:eastAsia="Arial"/>
        </w:rPr>
        <w:t>Cabeceiras</w:t>
      </w:r>
      <w:r w:rsidR="00CE66D6">
        <w:rPr>
          <w:rFonts w:eastAsia="Arial"/>
        </w:rPr>
        <w:t xml:space="preserve"> de texto</w:t>
      </w:r>
    </w:p>
    <w:p w14:paraId="6F6D0485" w14:textId="77777777" w:rsidR="00B71F8C" w:rsidRDefault="00CE66D6" w:rsidP="00CE66D6">
      <w:r>
        <w:t xml:space="preserve">Os estándares de HTML5 e XHTML fornecen tamén a posibilidade de formatar textos de xeito rápido empregando certos «estilos» de cabeceira que se predefinen coas etiquetas </w:t>
      </w:r>
      <w:r w:rsidRPr="00CE66D6">
        <w:rPr>
          <w:rFonts w:ascii="Courier New" w:hAnsi="Courier New" w:cs="Courier New"/>
        </w:rPr>
        <w:t>&lt;h1&gt;</w:t>
      </w:r>
      <w:r>
        <w:t xml:space="preserve">, </w:t>
      </w:r>
      <w:r w:rsidRPr="00CE66D6">
        <w:rPr>
          <w:rFonts w:ascii="Courier New" w:hAnsi="Courier New" w:cs="Courier New"/>
        </w:rPr>
        <w:t>&lt;h2&gt;</w:t>
      </w:r>
      <w:r>
        <w:t xml:space="preserve">, </w:t>
      </w:r>
      <w:r w:rsidRPr="00CE66D6">
        <w:rPr>
          <w:rFonts w:ascii="Courier New" w:hAnsi="Courier New" w:cs="Courier New"/>
        </w:rPr>
        <w:t>&lt;h3&gt;</w:t>
      </w:r>
      <w:r>
        <w:t xml:space="preserve">, </w:t>
      </w:r>
      <w:r w:rsidRPr="00CE66D6">
        <w:rPr>
          <w:rFonts w:ascii="Courier New" w:hAnsi="Courier New" w:cs="Courier New"/>
        </w:rPr>
        <w:t>&lt;h4&gt;</w:t>
      </w:r>
      <w:r>
        <w:t xml:space="preserve">, </w:t>
      </w:r>
      <w:r w:rsidRPr="00CE66D6">
        <w:rPr>
          <w:rFonts w:ascii="Courier New" w:hAnsi="Courier New" w:cs="Courier New"/>
        </w:rPr>
        <w:t>&lt;h5&gt;</w:t>
      </w:r>
      <w:r>
        <w:t xml:space="preserve"> e </w:t>
      </w:r>
      <w:r w:rsidRPr="00CE66D6">
        <w:rPr>
          <w:rFonts w:ascii="Courier New" w:hAnsi="Courier New" w:cs="Courier New"/>
        </w:rPr>
        <w:t>&lt;h6&gt;</w:t>
      </w:r>
      <w:r>
        <w:t xml:space="preserve"> que representan, respectivamente, os niveis de sección de páxina de maior a menor.</w:t>
      </w:r>
    </w:p>
    <w:p w14:paraId="445355C8" w14:textId="77777777" w:rsidR="00CE66D6" w:rsidRDefault="00CE66D6" w:rsidP="00CE66D6">
      <w:r>
        <w:t>Aqu</w:t>
      </w:r>
      <w:r w:rsidR="00FC32E1">
        <w:t>í temos un exemplo de uso das etiquetas de cabeceira de texto en XHTML:</w:t>
      </w:r>
    </w:p>
    <w:p w14:paraId="4C0EB00C" w14:textId="77777777" w:rsidR="00002781" w:rsidRPr="00FC32E1" w:rsidRDefault="00B71F8C" w:rsidP="00FC32E1">
      <w:pPr>
        <w:pStyle w:val="Scripting"/>
      </w:pPr>
      <w:r w:rsidRPr="00FC32E1">
        <w:t>&lt;!DOCTYPE html PUBLIC "-//W3C//DTD XHTML 1.0 Strict//EN"</w:t>
      </w:r>
    </w:p>
    <w:p w14:paraId="6A84A6C1" w14:textId="77777777" w:rsidR="00002781" w:rsidRPr="00FC32E1" w:rsidRDefault="00B71F8C" w:rsidP="00FC32E1">
      <w:pPr>
        <w:pStyle w:val="Scripting"/>
      </w:pPr>
      <w:r w:rsidRPr="00FC32E1">
        <w:t>"http://www.w3.org/TR/xhtml1/DTD/xhtml1-strict.dtd"&gt;</w:t>
      </w:r>
    </w:p>
    <w:p w14:paraId="7DFE379D" w14:textId="77777777" w:rsidR="00002781" w:rsidRPr="00FC32E1" w:rsidRDefault="00B71F8C" w:rsidP="00FC32E1">
      <w:pPr>
        <w:pStyle w:val="Scripting"/>
      </w:pPr>
      <w:r w:rsidRPr="00FC32E1">
        <w:t>&lt;html xmlns="http://www.w3.org/1999/xhtml"&gt;</w:t>
      </w:r>
    </w:p>
    <w:p w14:paraId="1CA88BC1" w14:textId="77777777" w:rsidR="00002781" w:rsidRPr="00FC32E1" w:rsidRDefault="00FC32E1" w:rsidP="00FC32E1">
      <w:pPr>
        <w:pStyle w:val="Scripting"/>
      </w:pPr>
      <w:r>
        <w:t xml:space="preserve">  </w:t>
      </w:r>
      <w:r w:rsidR="00B71F8C" w:rsidRPr="00FC32E1">
        <w:t>&lt;head&gt;</w:t>
      </w:r>
    </w:p>
    <w:p w14:paraId="09063F90" w14:textId="77777777" w:rsidR="00002781" w:rsidRPr="00FC32E1" w:rsidRDefault="00FC32E1" w:rsidP="00FC32E1">
      <w:pPr>
        <w:pStyle w:val="Scripting"/>
      </w:pPr>
      <w:r>
        <w:t xml:space="preserve">    </w:t>
      </w:r>
      <w:r w:rsidR="00B71F8C" w:rsidRPr="00FC32E1">
        <w:t xml:space="preserve">&lt;title&gt;Exemplo </w:t>
      </w:r>
      <w:r w:rsidR="00B53D2F">
        <w:t xml:space="preserve">2.3: </w:t>
      </w:r>
      <w:r w:rsidR="00B71F8C" w:rsidRPr="00FC32E1">
        <w:t>cabeceiras</w:t>
      </w:r>
      <w:r w:rsidR="00B53D2F">
        <w:t xml:space="preserve"> de texto</w:t>
      </w:r>
      <w:r w:rsidR="00B71F8C" w:rsidRPr="00FC32E1">
        <w:t>&lt;/title&gt;</w:t>
      </w:r>
    </w:p>
    <w:p w14:paraId="4FC11FA0" w14:textId="77777777" w:rsidR="00002781" w:rsidRPr="00FC32E1" w:rsidRDefault="00FC32E1" w:rsidP="00FC32E1">
      <w:pPr>
        <w:pStyle w:val="Scripting"/>
      </w:pPr>
      <w:r>
        <w:t xml:space="preserve">  </w:t>
      </w:r>
      <w:r w:rsidR="00B71F8C" w:rsidRPr="00FC32E1">
        <w:t>&lt;/head&gt;</w:t>
      </w:r>
    </w:p>
    <w:p w14:paraId="3EE70C53" w14:textId="77777777" w:rsidR="00002781" w:rsidRPr="00FC32E1" w:rsidRDefault="00FC32E1" w:rsidP="00FC32E1">
      <w:pPr>
        <w:pStyle w:val="Scripting"/>
      </w:pPr>
      <w:bookmarkStart w:id="8" w:name="page8"/>
      <w:bookmarkEnd w:id="8"/>
      <w:r>
        <w:t xml:space="preserve">  </w:t>
      </w:r>
      <w:r w:rsidR="00B71F8C" w:rsidRPr="00FC32E1">
        <w:t>&lt;body&gt;</w:t>
      </w:r>
    </w:p>
    <w:p w14:paraId="40D0A5C4" w14:textId="77777777" w:rsidR="00002781" w:rsidRPr="00FC32E1" w:rsidRDefault="00FC32E1" w:rsidP="00FC32E1">
      <w:pPr>
        <w:pStyle w:val="Scripting"/>
      </w:pPr>
      <w:r>
        <w:t xml:space="preserve">    </w:t>
      </w:r>
      <w:r w:rsidR="00B71F8C" w:rsidRPr="00FC32E1">
        <w:t>&lt;h1&gt;Cabeceira de nivel 1&lt;/h1&gt;</w:t>
      </w:r>
    </w:p>
    <w:p w14:paraId="1F743356" w14:textId="77777777" w:rsidR="00002781" w:rsidRPr="00FC32E1" w:rsidRDefault="00FC32E1" w:rsidP="00FC32E1">
      <w:pPr>
        <w:pStyle w:val="Scripting"/>
      </w:pPr>
      <w:r>
        <w:t xml:space="preserve">    </w:t>
      </w:r>
      <w:r w:rsidR="00B71F8C" w:rsidRPr="00FC32E1">
        <w:t>&lt;p&gt;Parágrafo.&lt;/p&gt;</w:t>
      </w:r>
    </w:p>
    <w:p w14:paraId="47E229A2" w14:textId="77777777" w:rsidR="00002781" w:rsidRPr="00FC32E1" w:rsidRDefault="00FC32E1" w:rsidP="00FC32E1">
      <w:pPr>
        <w:pStyle w:val="Scripting"/>
      </w:pPr>
      <w:r>
        <w:t xml:space="preserve">    </w:t>
      </w:r>
      <w:r w:rsidR="00B71F8C" w:rsidRPr="00FC32E1">
        <w:t>&lt;h2&gt;Cabeceira de nivel 2&lt;/h2&gt;</w:t>
      </w:r>
    </w:p>
    <w:p w14:paraId="4A63F8F4" w14:textId="77777777" w:rsidR="00002781" w:rsidRPr="00FC32E1" w:rsidRDefault="00FC32E1" w:rsidP="00FC32E1">
      <w:pPr>
        <w:pStyle w:val="Scripting"/>
      </w:pPr>
      <w:r>
        <w:t xml:space="preserve">    </w:t>
      </w:r>
      <w:r w:rsidR="00B71F8C" w:rsidRPr="00FC32E1">
        <w:t>&lt;p&gt;Parágrafo.&lt;/p&gt;</w:t>
      </w:r>
    </w:p>
    <w:p w14:paraId="78527EF4" w14:textId="77777777" w:rsidR="00002781" w:rsidRPr="00FC32E1" w:rsidRDefault="00FC32E1" w:rsidP="00FC32E1">
      <w:pPr>
        <w:pStyle w:val="Scripting"/>
      </w:pPr>
      <w:r>
        <w:t xml:space="preserve">    </w:t>
      </w:r>
      <w:r w:rsidR="00B71F8C" w:rsidRPr="00FC32E1">
        <w:t>&lt;h3&gt;Cabeceira de nivel 3&lt;/h3&gt;</w:t>
      </w:r>
    </w:p>
    <w:p w14:paraId="0FDD6070" w14:textId="77777777" w:rsidR="00002781" w:rsidRPr="00FC32E1" w:rsidRDefault="00FC32E1" w:rsidP="00FC32E1">
      <w:pPr>
        <w:pStyle w:val="Scripting"/>
      </w:pPr>
      <w:r>
        <w:t xml:space="preserve">    </w:t>
      </w:r>
      <w:r w:rsidR="00B71F8C" w:rsidRPr="00FC32E1">
        <w:t>&lt;p&gt;Parágrafo.&lt;/p&gt;</w:t>
      </w:r>
    </w:p>
    <w:p w14:paraId="3AC95DAA" w14:textId="77777777" w:rsidR="00002781" w:rsidRPr="00FC32E1" w:rsidRDefault="00FC32E1" w:rsidP="00FC32E1">
      <w:pPr>
        <w:pStyle w:val="Scripting"/>
      </w:pPr>
      <w:r>
        <w:t xml:space="preserve">    </w:t>
      </w:r>
      <w:r w:rsidR="00B71F8C" w:rsidRPr="00FC32E1">
        <w:t>&lt;h4&gt;Cabeceira de nivel 4&lt;/h4&gt;</w:t>
      </w:r>
    </w:p>
    <w:p w14:paraId="5A1B0658" w14:textId="77777777" w:rsidR="00002781" w:rsidRPr="00FC32E1" w:rsidRDefault="00FC32E1" w:rsidP="00FC32E1">
      <w:pPr>
        <w:pStyle w:val="Scripting"/>
      </w:pPr>
      <w:r>
        <w:t xml:space="preserve">    </w:t>
      </w:r>
      <w:r w:rsidR="00B71F8C" w:rsidRPr="00FC32E1">
        <w:t>&lt;p&gt;Parágrafo.&lt;/p&gt;</w:t>
      </w:r>
    </w:p>
    <w:p w14:paraId="59CF31AA" w14:textId="77777777" w:rsidR="00002781" w:rsidRPr="00FC32E1" w:rsidRDefault="00FC32E1" w:rsidP="00FC32E1">
      <w:pPr>
        <w:pStyle w:val="Scripting"/>
      </w:pPr>
      <w:r>
        <w:t xml:space="preserve">    </w:t>
      </w:r>
      <w:r w:rsidR="00B71F8C" w:rsidRPr="00FC32E1">
        <w:t>&lt;h5&gt;Cabeceira de nivel 5&lt;/h5&gt;</w:t>
      </w:r>
    </w:p>
    <w:p w14:paraId="7CB11C79" w14:textId="77777777" w:rsidR="00002781" w:rsidRPr="00FC32E1" w:rsidRDefault="00FC32E1" w:rsidP="00FC32E1">
      <w:pPr>
        <w:pStyle w:val="Scripting"/>
      </w:pPr>
      <w:r>
        <w:t xml:space="preserve">    </w:t>
      </w:r>
      <w:r w:rsidR="00B71F8C" w:rsidRPr="00FC32E1">
        <w:t>&lt;p&gt;Parágrafo.&lt;/p&gt;</w:t>
      </w:r>
    </w:p>
    <w:p w14:paraId="319E465E" w14:textId="77777777" w:rsidR="00002781" w:rsidRPr="00FC32E1" w:rsidRDefault="00FC32E1" w:rsidP="00FC32E1">
      <w:pPr>
        <w:pStyle w:val="Scripting"/>
      </w:pPr>
      <w:r>
        <w:t xml:space="preserve">    </w:t>
      </w:r>
      <w:r w:rsidR="00B71F8C" w:rsidRPr="00FC32E1">
        <w:t>&lt;h6&gt;Cabeceira de nivel 6&lt;/h6&gt;</w:t>
      </w:r>
    </w:p>
    <w:p w14:paraId="1FFE5A18" w14:textId="77777777" w:rsidR="00002781" w:rsidRPr="00FC32E1" w:rsidRDefault="00FC32E1" w:rsidP="00FC32E1">
      <w:pPr>
        <w:pStyle w:val="Scripting"/>
      </w:pPr>
      <w:r>
        <w:t xml:space="preserve">    </w:t>
      </w:r>
      <w:r w:rsidR="00B71F8C" w:rsidRPr="00FC32E1">
        <w:t>&lt;p&gt;Parágrafo.&lt;/p&gt;</w:t>
      </w:r>
    </w:p>
    <w:p w14:paraId="7BD30B4E" w14:textId="77777777" w:rsidR="00002781" w:rsidRPr="00FC32E1" w:rsidRDefault="00FC32E1" w:rsidP="00FC32E1">
      <w:pPr>
        <w:pStyle w:val="Scripting"/>
      </w:pPr>
      <w:r>
        <w:t xml:space="preserve">  </w:t>
      </w:r>
      <w:r w:rsidR="00B71F8C" w:rsidRPr="00FC32E1">
        <w:t>&lt;/body&gt;</w:t>
      </w:r>
    </w:p>
    <w:p w14:paraId="6A659F34" w14:textId="77777777" w:rsidR="00B71F8C" w:rsidRPr="00FC32E1" w:rsidRDefault="00B71F8C" w:rsidP="00FC32E1">
      <w:pPr>
        <w:pStyle w:val="Scripting"/>
      </w:pPr>
      <w:r w:rsidRPr="00FC32E1">
        <w:t>&lt;/html&gt;</w:t>
      </w:r>
    </w:p>
    <w:p w14:paraId="57996F12" w14:textId="77777777" w:rsidR="009C2264" w:rsidRDefault="009C2264" w:rsidP="009C2264">
      <w:pPr>
        <w:pStyle w:val="IlustraTabla0"/>
      </w:pPr>
      <w:r>
        <w:lastRenderedPageBreak/>
        <w:t>Exemplo 2.3: uso das cabeceiras de texto.</w:t>
      </w:r>
    </w:p>
    <w:p w14:paraId="3446F5EF" w14:textId="77777777" w:rsidR="00002781" w:rsidRDefault="009C2264" w:rsidP="009C2264">
      <w:r>
        <w:t>Velaquí o resultado aproximado do que deberiamos de ver no navegador ao cargar o código anterior:</w:t>
      </w:r>
    </w:p>
    <w:p w14:paraId="215596FC" w14:textId="77777777" w:rsidR="009C2264" w:rsidRDefault="009C2264" w:rsidP="009C2264">
      <w:pPr>
        <w:ind w:firstLine="0"/>
        <w:jc w:val="center"/>
      </w:pPr>
      <w:r>
        <w:rPr>
          <w:noProof/>
          <w:lang w:eastAsia="gl-ES"/>
        </w:rPr>
        <w:drawing>
          <wp:inline distT="0" distB="0" distL="0" distR="0" wp14:anchorId="4FB69DEF" wp14:editId="2BD5BB4F">
            <wp:extent cx="1800000" cy="2948684"/>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0000" cy="2948684"/>
                    </a:xfrm>
                    <a:prstGeom prst="rect">
                      <a:avLst/>
                    </a:prstGeom>
                  </pic:spPr>
                </pic:pic>
              </a:graphicData>
            </a:graphic>
          </wp:inline>
        </w:drawing>
      </w:r>
    </w:p>
    <w:p w14:paraId="6B8E0E1F" w14:textId="77777777" w:rsidR="00B71F8C" w:rsidRDefault="00C7538C" w:rsidP="00C7538C">
      <w:pPr>
        <w:pStyle w:val="Captulo"/>
      </w:pPr>
      <w:bookmarkStart w:id="9" w:name="_Toc151050150"/>
      <w:r>
        <w:lastRenderedPageBreak/>
        <w:t>Marcas en HTML5/XHTML</w:t>
      </w:r>
      <w:bookmarkEnd w:id="9"/>
    </w:p>
    <w:p w14:paraId="43C0AD87" w14:textId="77777777" w:rsidR="00C7538C" w:rsidRDefault="00C7538C" w:rsidP="00C7538C">
      <w:r>
        <w:t>Neste apartado do tema introduciremos as etiquetas/marcas de uso habitual en HTML (nas súas variantes), explicando o seu funcionamento e resultado unha vez interpretadas por un navegador.</w:t>
      </w:r>
    </w:p>
    <w:p w14:paraId="51CDEE08" w14:textId="77777777" w:rsidR="00C7538C" w:rsidRDefault="00C7538C" w:rsidP="00C7538C">
      <w:pPr>
        <w:pStyle w:val="Ttulo1"/>
      </w:pPr>
      <w:bookmarkStart w:id="10" w:name="_Toc151050151"/>
      <w:r>
        <w:t>Formato básico</w:t>
      </w:r>
      <w:bookmarkEnd w:id="10"/>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4620"/>
      </w:tblGrid>
      <w:tr w:rsidR="00C7538C" w14:paraId="00EA116D" w14:textId="77777777" w:rsidTr="00272EB4">
        <w:trPr>
          <w:tblCellSpacing w:w="28" w:type="dxa"/>
          <w:jc w:val="center"/>
        </w:trPr>
        <w:tc>
          <w:tcPr>
            <w:tcW w:w="0" w:type="auto"/>
            <w:shd w:val="clear" w:color="auto" w:fill="95B3D7" w:themeFill="accent1" w:themeFillTint="99"/>
          </w:tcPr>
          <w:p w14:paraId="64318883" w14:textId="77777777" w:rsidR="00C7538C" w:rsidRPr="005118C2" w:rsidRDefault="00C7538C" w:rsidP="00272EB4">
            <w:pPr>
              <w:keepNext/>
              <w:spacing w:before="160" w:after="80"/>
              <w:ind w:firstLine="0"/>
              <w:jc w:val="center"/>
              <w:rPr>
                <w:b/>
                <w:sz w:val="18"/>
              </w:rPr>
            </w:pPr>
            <w:r w:rsidRPr="005118C2">
              <w:rPr>
                <w:b/>
                <w:sz w:val="18"/>
              </w:rPr>
              <w:t>Etiqueta</w:t>
            </w:r>
          </w:p>
        </w:tc>
        <w:tc>
          <w:tcPr>
            <w:tcW w:w="4536" w:type="dxa"/>
            <w:shd w:val="clear" w:color="auto" w:fill="95B3D7" w:themeFill="accent1" w:themeFillTint="99"/>
          </w:tcPr>
          <w:p w14:paraId="5B4F0119" w14:textId="77777777" w:rsidR="00C7538C" w:rsidRPr="005118C2" w:rsidRDefault="00C7538C" w:rsidP="00272EB4">
            <w:pPr>
              <w:keepNext/>
              <w:spacing w:before="160" w:after="80"/>
              <w:ind w:firstLine="0"/>
              <w:jc w:val="center"/>
              <w:rPr>
                <w:b/>
                <w:sz w:val="18"/>
              </w:rPr>
            </w:pPr>
            <w:r w:rsidRPr="005118C2">
              <w:rPr>
                <w:b/>
                <w:sz w:val="18"/>
              </w:rPr>
              <w:t>Descrición</w:t>
            </w:r>
          </w:p>
        </w:tc>
      </w:tr>
      <w:tr w:rsidR="00C7538C" w14:paraId="1ECA6F21" w14:textId="77777777" w:rsidTr="00272EB4">
        <w:trPr>
          <w:tblCellSpacing w:w="28" w:type="dxa"/>
          <w:jc w:val="center"/>
        </w:trPr>
        <w:tc>
          <w:tcPr>
            <w:tcW w:w="0" w:type="auto"/>
            <w:shd w:val="clear" w:color="auto" w:fill="B8CCE4" w:themeFill="accent1" w:themeFillTint="66"/>
          </w:tcPr>
          <w:p w14:paraId="2EAB20F2" w14:textId="77777777" w:rsidR="00C7538C" w:rsidRPr="005118C2" w:rsidRDefault="00C7538C" w:rsidP="00272EB4">
            <w:pPr>
              <w:keepNext/>
              <w:spacing w:before="0" w:after="0"/>
              <w:ind w:firstLine="0"/>
              <w:jc w:val="center"/>
              <w:rPr>
                <w:rFonts w:ascii="Courier New" w:hAnsi="Courier New" w:cs="Courier New"/>
                <w:sz w:val="18"/>
              </w:rPr>
            </w:pPr>
            <w:r>
              <w:rPr>
                <w:rFonts w:ascii="Courier New" w:hAnsi="Courier New" w:cs="Courier New"/>
                <w:sz w:val="18"/>
              </w:rPr>
              <w:t>&lt;em&gt;</w:t>
            </w:r>
          </w:p>
        </w:tc>
        <w:tc>
          <w:tcPr>
            <w:tcW w:w="4536" w:type="dxa"/>
            <w:shd w:val="clear" w:color="auto" w:fill="B8CCE4" w:themeFill="accent1" w:themeFillTint="66"/>
          </w:tcPr>
          <w:p w14:paraId="761BAD0B" w14:textId="77777777" w:rsidR="00C7538C" w:rsidRPr="005118C2" w:rsidRDefault="00C7538C" w:rsidP="00272EB4">
            <w:pPr>
              <w:keepNext/>
              <w:spacing w:before="0" w:after="0"/>
              <w:ind w:firstLine="0"/>
              <w:jc w:val="center"/>
              <w:rPr>
                <w:sz w:val="18"/>
              </w:rPr>
            </w:pPr>
            <w:r w:rsidRPr="00C7538C">
              <w:rPr>
                <w:sz w:val="18"/>
              </w:rPr>
              <w:t>Marca como importante o texto que contén. Por defecto, letra cursiva.</w:t>
            </w:r>
          </w:p>
        </w:tc>
      </w:tr>
      <w:tr w:rsidR="00C7538C" w14:paraId="0082FAF1" w14:textId="77777777" w:rsidTr="00272EB4">
        <w:trPr>
          <w:tblCellSpacing w:w="28" w:type="dxa"/>
          <w:jc w:val="center"/>
        </w:trPr>
        <w:tc>
          <w:tcPr>
            <w:tcW w:w="0" w:type="auto"/>
            <w:shd w:val="clear" w:color="auto" w:fill="B8CCE4" w:themeFill="accent1" w:themeFillTint="66"/>
          </w:tcPr>
          <w:p w14:paraId="5716050D" w14:textId="77777777" w:rsidR="00C7538C" w:rsidRPr="005118C2" w:rsidRDefault="00C7538C" w:rsidP="00272EB4">
            <w:pPr>
              <w:keepNext/>
              <w:spacing w:before="0" w:after="0"/>
              <w:ind w:firstLine="0"/>
              <w:jc w:val="center"/>
              <w:rPr>
                <w:rFonts w:ascii="Courier New" w:hAnsi="Courier New" w:cs="Courier New"/>
                <w:sz w:val="18"/>
              </w:rPr>
            </w:pPr>
            <w:r>
              <w:rPr>
                <w:rFonts w:ascii="Courier New" w:hAnsi="Courier New" w:cs="Courier New"/>
                <w:sz w:val="18"/>
              </w:rPr>
              <w:t>&lt;strong&gt;</w:t>
            </w:r>
          </w:p>
        </w:tc>
        <w:tc>
          <w:tcPr>
            <w:tcW w:w="4536" w:type="dxa"/>
            <w:shd w:val="clear" w:color="auto" w:fill="B8CCE4" w:themeFill="accent1" w:themeFillTint="66"/>
          </w:tcPr>
          <w:p w14:paraId="02CCA92E" w14:textId="77777777" w:rsidR="00C7538C" w:rsidRPr="005118C2" w:rsidRDefault="00C7538C" w:rsidP="00272EB4">
            <w:pPr>
              <w:keepNext/>
              <w:spacing w:before="0" w:after="0"/>
              <w:ind w:firstLine="0"/>
              <w:jc w:val="center"/>
              <w:rPr>
                <w:sz w:val="18"/>
              </w:rPr>
            </w:pPr>
            <w:r w:rsidRPr="00C7538C">
              <w:rPr>
                <w:sz w:val="18"/>
              </w:rPr>
              <w:t>Marca coa máxima importancia o texto que contén. Por defecto, letra grosa.</w:t>
            </w:r>
          </w:p>
        </w:tc>
      </w:tr>
      <w:tr w:rsidR="00C7538C" w14:paraId="3D9A8648" w14:textId="77777777" w:rsidTr="00272EB4">
        <w:trPr>
          <w:tblCellSpacing w:w="28" w:type="dxa"/>
          <w:jc w:val="center"/>
        </w:trPr>
        <w:tc>
          <w:tcPr>
            <w:tcW w:w="0" w:type="auto"/>
            <w:shd w:val="clear" w:color="auto" w:fill="B8CCE4" w:themeFill="accent1" w:themeFillTint="66"/>
          </w:tcPr>
          <w:p w14:paraId="3BE1AFFE" w14:textId="77777777" w:rsidR="00C7538C" w:rsidRPr="005118C2" w:rsidRDefault="00C7538C" w:rsidP="00272EB4">
            <w:pPr>
              <w:keepNext/>
              <w:spacing w:before="0" w:after="0"/>
              <w:ind w:firstLine="0"/>
              <w:jc w:val="center"/>
              <w:rPr>
                <w:rFonts w:ascii="Courier New" w:hAnsi="Courier New" w:cs="Courier New"/>
                <w:sz w:val="18"/>
              </w:rPr>
            </w:pPr>
            <w:r>
              <w:rPr>
                <w:rFonts w:ascii="Courier New" w:hAnsi="Courier New" w:cs="Courier New"/>
                <w:sz w:val="18"/>
              </w:rPr>
              <w:t>&lt;del&gt;</w:t>
            </w:r>
          </w:p>
        </w:tc>
        <w:tc>
          <w:tcPr>
            <w:tcW w:w="4536" w:type="dxa"/>
            <w:shd w:val="clear" w:color="auto" w:fill="B8CCE4" w:themeFill="accent1" w:themeFillTint="66"/>
          </w:tcPr>
          <w:p w14:paraId="5C2975D6" w14:textId="77777777" w:rsidR="00C7538C" w:rsidRPr="005118C2" w:rsidRDefault="00C7538C" w:rsidP="00272EB4">
            <w:pPr>
              <w:keepNext/>
              <w:spacing w:before="0" w:after="0"/>
              <w:ind w:firstLine="0"/>
              <w:jc w:val="center"/>
              <w:rPr>
                <w:sz w:val="18"/>
              </w:rPr>
            </w:pPr>
            <w:r w:rsidRPr="00C7538C">
              <w:rPr>
                <w:sz w:val="18"/>
              </w:rPr>
              <w:t>Marca a eliminación dun texto. Por defecto, riscado.</w:t>
            </w:r>
          </w:p>
        </w:tc>
      </w:tr>
    </w:tbl>
    <w:p w14:paraId="6C1E5571" w14:textId="77777777" w:rsidR="00C7538C" w:rsidRDefault="006453D7" w:rsidP="00C7538C">
      <w:pPr>
        <w:rPr>
          <w:rFonts w:eastAsia="Arial"/>
        </w:rPr>
      </w:pPr>
      <w:bookmarkStart w:id="11" w:name="page9"/>
      <w:bookmarkEnd w:id="11"/>
      <w:r>
        <w:rPr>
          <w:rFonts w:eastAsia="Arial"/>
        </w:rPr>
        <w:t>Aquí temos un</w:t>
      </w:r>
      <w:r w:rsidR="00ED3353">
        <w:rPr>
          <w:rFonts w:eastAsia="Arial"/>
        </w:rPr>
        <w:t xml:space="preserve"> exemplo de uso destas etiquetas:</w:t>
      </w:r>
    </w:p>
    <w:p w14:paraId="62C0AF5C" w14:textId="77777777" w:rsidR="00B71F8C" w:rsidRPr="00ED3353" w:rsidRDefault="00B71F8C" w:rsidP="00ED3353">
      <w:pPr>
        <w:pStyle w:val="Scripting"/>
      </w:pPr>
      <w:r w:rsidRPr="00ED3353">
        <w:t>&lt;!DOCTYPE html PUBLIC "-//W3C//DTD XHTML 1.0 Strict//EN" "http://www.w3.org/TR/xhtml1/DTD/xhtml1-strict.dtd"&gt; &lt;html xmlns="http://www.w3.org/1999/xhtml"&gt;</w:t>
      </w:r>
    </w:p>
    <w:p w14:paraId="15143810" w14:textId="77777777" w:rsidR="00002781" w:rsidRPr="00ED3353" w:rsidRDefault="00ED3353" w:rsidP="00ED3353">
      <w:pPr>
        <w:pStyle w:val="Scripting"/>
      </w:pPr>
      <w:r>
        <w:t xml:space="preserve">  </w:t>
      </w:r>
      <w:r w:rsidR="00B71F8C" w:rsidRPr="00ED3353">
        <w:t>&lt;head&gt;</w:t>
      </w:r>
    </w:p>
    <w:p w14:paraId="43B776E8" w14:textId="77777777" w:rsidR="00002781" w:rsidRPr="00ED3353" w:rsidRDefault="00ED3353" w:rsidP="00ED3353">
      <w:pPr>
        <w:pStyle w:val="Scripting"/>
      </w:pPr>
      <w:r>
        <w:t xml:space="preserve">    </w:t>
      </w:r>
      <w:r w:rsidR="00B71F8C" w:rsidRPr="00ED3353">
        <w:t xml:space="preserve">&lt;title&gt;Exemplo </w:t>
      </w:r>
      <w:r w:rsidR="00B53D2F">
        <w:t xml:space="preserve">2.4: </w:t>
      </w:r>
      <w:r w:rsidR="00B71F8C" w:rsidRPr="00ED3353">
        <w:t>marcado básico&lt;/title&gt;</w:t>
      </w:r>
    </w:p>
    <w:p w14:paraId="70598BDA" w14:textId="77777777" w:rsidR="00002781" w:rsidRPr="00ED3353" w:rsidRDefault="00ED3353" w:rsidP="00ED3353">
      <w:pPr>
        <w:pStyle w:val="Scripting"/>
      </w:pPr>
      <w:r>
        <w:t xml:space="preserve">  </w:t>
      </w:r>
      <w:r w:rsidR="00B71F8C" w:rsidRPr="00ED3353">
        <w:t>&lt;/head&gt;</w:t>
      </w:r>
    </w:p>
    <w:p w14:paraId="365727C7" w14:textId="77777777" w:rsidR="00002781" w:rsidRPr="00ED3353" w:rsidRDefault="00ED3353" w:rsidP="00ED3353">
      <w:pPr>
        <w:pStyle w:val="Scripting"/>
      </w:pPr>
      <w:r>
        <w:t xml:space="preserve">  </w:t>
      </w:r>
      <w:r w:rsidR="00B71F8C" w:rsidRPr="00ED3353">
        <w:t>&lt;body&gt;</w:t>
      </w:r>
    </w:p>
    <w:p w14:paraId="489DC141" w14:textId="77777777" w:rsidR="00002781" w:rsidRPr="00ED3353" w:rsidRDefault="00ED3353" w:rsidP="00ED3353">
      <w:pPr>
        <w:pStyle w:val="Scripting"/>
      </w:pPr>
      <w:r>
        <w:t xml:space="preserve">    </w:t>
      </w:r>
      <w:r w:rsidR="00B71F8C" w:rsidRPr="00ED3353">
        <w:t>&lt;p&gt;A linguaxe HTML permite mar</w:t>
      </w:r>
      <w:r>
        <w:t xml:space="preserve">car algúns anacos de texto coma </w:t>
      </w:r>
      <w:r w:rsidR="00B71F8C" w:rsidRPr="00ED3353">
        <w:t>&lt;em&gt;moi important</w:t>
      </w:r>
      <w:r>
        <w:t xml:space="preserve">es&lt;/em&gt; e outros coma &lt;strong&gt;aínda </w:t>
      </w:r>
      <w:r w:rsidR="00B71F8C" w:rsidRPr="00ED3353">
        <w:t>máis importantes&lt;/strong&gt;.&lt;/p&gt;</w:t>
      </w:r>
    </w:p>
    <w:p w14:paraId="670BAAC9" w14:textId="77777777" w:rsidR="00002781" w:rsidRPr="00ED3353" w:rsidRDefault="00ED3353" w:rsidP="00ED3353">
      <w:pPr>
        <w:pStyle w:val="Scripting"/>
      </w:pPr>
      <w:r>
        <w:t xml:space="preserve">    </w:t>
      </w:r>
      <w:r w:rsidR="00B71F8C" w:rsidRPr="00ED3353">
        <w:t>&lt;p&gt;Tamén permite riscar texto &lt;del&gt;</w:t>
      </w:r>
      <w:r>
        <w:t>co que non esteamos dacordo</w:t>
      </w:r>
      <w:r w:rsidR="00B71F8C" w:rsidRPr="00ED3353">
        <w:t>&lt;/del&gt;</w:t>
      </w:r>
      <w:r>
        <w:t xml:space="preserve"> ou que queramos indicar coma obsoleto</w:t>
      </w:r>
      <w:r w:rsidR="00B71F8C" w:rsidRPr="00ED3353">
        <w:t>.&lt;/p&gt;</w:t>
      </w:r>
    </w:p>
    <w:p w14:paraId="45A3C87F" w14:textId="77777777" w:rsidR="00002781" w:rsidRPr="00ED3353" w:rsidRDefault="00ED3353" w:rsidP="00ED3353">
      <w:pPr>
        <w:pStyle w:val="Scripting"/>
      </w:pPr>
      <w:r>
        <w:t xml:space="preserve">  </w:t>
      </w:r>
      <w:r w:rsidR="00B71F8C" w:rsidRPr="00ED3353">
        <w:t>&lt;/body&gt;</w:t>
      </w:r>
    </w:p>
    <w:p w14:paraId="374F840F" w14:textId="77777777" w:rsidR="00B71F8C" w:rsidRDefault="00B71F8C" w:rsidP="00ED3353">
      <w:pPr>
        <w:pStyle w:val="Scripting"/>
      </w:pPr>
      <w:r w:rsidRPr="00ED3353">
        <w:t>&lt;/html&gt;</w:t>
      </w:r>
    </w:p>
    <w:p w14:paraId="0089F7B7" w14:textId="77777777" w:rsidR="00ED3353" w:rsidRDefault="00ED3353" w:rsidP="00ED3353">
      <w:pPr>
        <w:pStyle w:val="IlustraTabla0"/>
      </w:pPr>
      <w:r>
        <w:t>Exemplo 2.4: uso das etiquetas de formato básico de texto.</w:t>
      </w:r>
    </w:p>
    <w:p w14:paraId="47F0C6CD" w14:textId="77777777" w:rsidR="001F31CB" w:rsidRDefault="001F31CB" w:rsidP="001F31CB">
      <w:pPr>
        <w:keepNext/>
      </w:pPr>
      <w:r>
        <w:t>O anterior exemplo, visualizado a través dun navegador producirá un resultado semellante a isto:</w:t>
      </w:r>
    </w:p>
    <w:p w14:paraId="7B077D76" w14:textId="77777777" w:rsidR="001F31CB" w:rsidRDefault="001F31CB" w:rsidP="001F31CB">
      <w:pPr>
        <w:ind w:firstLine="0"/>
        <w:jc w:val="center"/>
      </w:pPr>
      <w:r>
        <w:rPr>
          <w:noProof/>
          <w:lang w:eastAsia="gl-ES"/>
        </w:rPr>
        <w:drawing>
          <wp:inline distT="0" distB="0" distL="0" distR="0" wp14:anchorId="417F853D" wp14:editId="54275032">
            <wp:extent cx="3600000" cy="83793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837931"/>
                    </a:xfrm>
                    <a:prstGeom prst="rect">
                      <a:avLst/>
                    </a:prstGeom>
                  </pic:spPr>
                </pic:pic>
              </a:graphicData>
            </a:graphic>
          </wp:inline>
        </w:drawing>
      </w:r>
    </w:p>
    <w:p w14:paraId="69651F1C" w14:textId="77777777" w:rsidR="00B71F8C" w:rsidRDefault="00B71F8C" w:rsidP="002C6F86">
      <w:pPr>
        <w:pStyle w:val="Ttulo1"/>
        <w:rPr>
          <w:rFonts w:eastAsia="Arial"/>
        </w:rPr>
      </w:pPr>
      <w:bookmarkStart w:id="12" w:name="_Toc151050152"/>
      <w:r>
        <w:rPr>
          <w:rFonts w:eastAsia="Arial"/>
        </w:rPr>
        <w:lastRenderedPageBreak/>
        <w:t>Listas</w:t>
      </w:r>
      <w:bookmarkEnd w:id="12"/>
    </w:p>
    <w:p w14:paraId="67677021" w14:textId="77777777" w:rsidR="00272EB4" w:rsidRDefault="00272EB4" w:rsidP="00272EB4">
      <w:r>
        <w:t xml:space="preserve">As </w:t>
      </w:r>
      <w:r w:rsidRPr="00272EB4">
        <w:rPr>
          <w:b/>
        </w:rPr>
        <w:t>listas</w:t>
      </w:r>
      <w:r>
        <w:t xml:space="preserve"> de HTML5/XHTML corresponden co que en certos procesadores de texto denomínanse esquemas de «viñetas» ou de «numeración». As primeiras represéntase empregando a etiqueta </w:t>
      </w:r>
      <w:r w:rsidRPr="001F31CB">
        <w:rPr>
          <w:rFonts w:ascii="Courier New" w:hAnsi="Courier New" w:cs="Courier New"/>
        </w:rPr>
        <w:t>&lt;ul&gt;</w:t>
      </w:r>
      <w:r w:rsidR="001F31CB">
        <w:rPr>
          <w:rStyle w:val="Refdenotaalpie"/>
        </w:rPr>
        <w:footnoteReference w:id="5"/>
      </w:r>
      <w:r>
        <w:t xml:space="preserve"> e as segundas coa etiqueta </w:t>
      </w:r>
      <w:r w:rsidRPr="001F31CB">
        <w:rPr>
          <w:rFonts w:ascii="Courier New" w:hAnsi="Courier New" w:cs="Courier New"/>
        </w:rPr>
        <w:t>&lt;ol&gt;</w:t>
      </w:r>
      <w:r w:rsidR="001F31CB">
        <w:rPr>
          <w:rStyle w:val="Refdenotaalpie"/>
          <w:rFonts w:ascii="Courier New" w:hAnsi="Courier New" w:cs="Courier New"/>
        </w:rPr>
        <w:footnoteReference w:id="6"/>
      </w:r>
      <w:r>
        <w:t>. Na seguinte táboa podemos ver as etiquetas asociadas ás listas:</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
        <w:gridCol w:w="4620"/>
      </w:tblGrid>
      <w:tr w:rsidR="001F31CB" w14:paraId="06279849" w14:textId="77777777" w:rsidTr="0041310F">
        <w:trPr>
          <w:tblCellSpacing w:w="28" w:type="dxa"/>
          <w:jc w:val="center"/>
        </w:trPr>
        <w:tc>
          <w:tcPr>
            <w:tcW w:w="0" w:type="auto"/>
            <w:shd w:val="clear" w:color="auto" w:fill="95B3D7" w:themeFill="accent1" w:themeFillTint="99"/>
          </w:tcPr>
          <w:p w14:paraId="06457E9A" w14:textId="77777777" w:rsidR="001F31CB" w:rsidRPr="005118C2" w:rsidRDefault="001F31CB" w:rsidP="0041310F">
            <w:pPr>
              <w:keepNext/>
              <w:spacing w:before="160" w:after="80"/>
              <w:ind w:firstLine="0"/>
              <w:jc w:val="center"/>
              <w:rPr>
                <w:b/>
                <w:sz w:val="18"/>
              </w:rPr>
            </w:pPr>
            <w:r w:rsidRPr="005118C2">
              <w:rPr>
                <w:b/>
                <w:sz w:val="18"/>
              </w:rPr>
              <w:t>Etiqueta</w:t>
            </w:r>
          </w:p>
        </w:tc>
        <w:tc>
          <w:tcPr>
            <w:tcW w:w="4536" w:type="dxa"/>
            <w:shd w:val="clear" w:color="auto" w:fill="95B3D7" w:themeFill="accent1" w:themeFillTint="99"/>
          </w:tcPr>
          <w:p w14:paraId="3316A0E7" w14:textId="77777777" w:rsidR="001F31CB" w:rsidRPr="005118C2" w:rsidRDefault="001F31CB" w:rsidP="0041310F">
            <w:pPr>
              <w:keepNext/>
              <w:spacing w:before="160" w:after="80"/>
              <w:ind w:firstLine="0"/>
              <w:jc w:val="center"/>
              <w:rPr>
                <w:b/>
                <w:sz w:val="18"/>
              </w:rPr>
            </w:pPr>
            <w:r w:rsidRPr="005118C2">
              <w:rPr>
                <w:b/>
                <w:sz w:val="18"/>
              </w:rPr>
              <w:t>Descrición</w:t>
            </w:r>
          </w:p>
        </w:tc>
      </w:tr>
      <w:tr w:rsidR="00875671" w14:paraId="277EF3CF" w14:textId="77777777" w:rsidTr="0041310F">
        <w:trPr>
          <w:tblCellSpacing w:w="28" w:type="dxa"/>
          <w:jc w:val="center"/>
        </w:trPr>
        <w:tc>
          <w:tcPr>
            <w:tcW w:w="0" w:type="auto"/>
            <w:shd w:val="clear" w:color="auto" w:fill="B8CCE4" w:themeFill="accent1" w:themeFillTint="66"/>
          </w:tcPr>
          <w:p w14:paraId="3809DE3E"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&lt;ul&gt;</w:t>
            </w:r>
          </w:p>
        </w:tc>
        <w:tc>
          <w:tcPr>
            <w:tcW w:w="4536" w:type="dxa"/>
            <w:shd w:val="clear" w:color="auto" w:fill="B8CCE4" w:themeFill="accent1" w:themeFillTint="66"/>
          </w:tcPr>
          <w:p w14:paraId="6D9FD36D" w14:textId="77777777" w:rsidR="00875671" w:rsidRPr="00F5602C" w:rsidRDefault="00875671" w:rsidP="00875671">
            <w:pPr>
              <w:spacing w:before="0" w:after="0"/>
              <w:ind w:firstLine="0"/>
              <w:jc w:val="center"/>
            </w:pPr>
            <w:r w:rsidRPr="00F5602C">
              <w:t>Emprégase para enmarcar listas desordenadas.</w:t>
            </w:r>
          </w:p>
        </w:tc>
      </w:tr>
      <w:tr w:rsidR="00875671" w14:paraId="2CA0252A" w14:textId="77777777" w:rsidTr="0041310F">
        <w:trPr>
          <w:tblCellSpacing w:w="28" w:type="dxa"/>
          <w:jc w:val="center"/>
        </w:trPr>
        <w:tc>
          <w:tcPr>
            <w:tcW w:w="0" w:type="auto"/>
            <w:shd w:val="clear" w:color="auto" w:fill="B8CCE4" w:themeFill="accent1" w:themeFillTint="66"/>
          </w:tcPr>
          <w:p w14:paraId="4C5C25BD"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&lt;ol&gt;</w:t>
            </w:r>
          </w:p>
        </w:tc>
        <w:tc>
          <w:tcPr>
            <w:tcW w:w="4536" w:type="dxa"/>
            <w:shd w:val="clear" w:color="auto" w:fill="B8CCE4" w:themeFill="accent1" w:themeFillTint="66"/>
          </w:tcPr>
          <w:p w14:paraId="06209FD3" w14:textId="77777777" w:rsidR="00875671" w:rsidRPr="00F5602C" w:rsidRDefault="00875671" w:rsidP="00875671">
            <w:pPr>
              <w:spacing w:before="0" w:after="0"/>
              <w:ind w:firstLine="0"/>
              <w:jc w:val="center"/>
            </w:pPr>
            <w:r w:rsidRPr="00F5602C">
              <w:t>Emprégase para enmarcar listas ordenadas.</w:t>
            </w:r>
          </w:p>
        </w:tc>
      </w:tr>
      <w:tr w:rsidR="00875671" w14:paraId="7DCD78A2" w14:textId="77777777" w:rsidTr="0041310F">
        <w:trPr>
          <w:tblCellSpacing w:w="28" w:type="dxa"/>
          <w:jc w:val="center"/>
        </w:trPr>
        <w:tc>
          <w:tcPr>
            <w:tcW w:w="0" w:type="auto"/>
            <w:shd w:val="clear" w:color="auto" w:fill="B8CCE4" w:themeFill="accent1" w:themeFillTint="66"/>
          </w:tcPr>
          <w:p w14:paraId="16BE88FD"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&lt;li&gt;</w:t>
            </w:r>
          </w:p>
        </w:tc>
        <w:tc>
          <w:tcPr>
            <w:tcW w:w="4536" w:type="dxa"/>
            <w:shd w:val="clear" w:color="auto" w:fill="B8CCE4" w:themeFill="accent1" w:themeFillTint="66"/>
          </w:tcPr>
          <w:p w14:paraId="269A0563" w14:textId="77777777" w:rsidR="00875671" w:rsidRPr="00F5602C" w:rsidRDefault="00875671" w:rsidP="00875671">
            <w:pPr>
              <w:spacing w:before="0" w:after="0"/>
              <w:ind w:firstLine="0"/>
              <w:jc w:val="center"/>
            </w:pPr>
            <w:r w:rsidRPr="00F5602C">
              <w:t>Emprégase para definir cada elemento dunha lista (ordenada ou desordenada).</w:t>
            </w:r>
          </w:p>
        </w:tc>
      </w:tr>
      <w:tr w:rsidR="00875671" w14:paraId="42206965" w14:textId="77777777" w:rsidTr="0041310F">
        <w:trPr>
          <w:tblCellSpacing w:w="28" w:type="dxa"/>
          <w:jc w:val="center"/>
        </w:trPr>
        <w:tc>
          <w:tcPr>
            <w:tcW w:w="0" w:type="auto"/>
            <w:shd w:val="clear" w:color="auto" w:fill="B8CCE4" w:themeFill="accent1" w:themeFillTint="66"/>
          </w:tcPr>
          <w:p w14:paraId="4E99DE9B"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&lt;dl&gt;</w:t>
            </w:r>
          </w:p>
        </w:tc>
        <w:tc>
          <w:tcPr>
            <w:tcW w:w="4536" w:type="dxa"/>
            <w:shd w:val="clear" w:color="auto" w:fill="B8CCE4" w:themeFill="accent1" w:themeFillTint="66"/>
          </w:tcPr>
          <w:p w14:paraId="7FFDAE9B" w14:textId="77777777" w:rsidR="00875671" w:rsidRPr="00F5602C" w:rsidRDefault="00875671" w:rsidP="00875671">
            <w:pPr>
              <w:spacing w:before="0" w:after="0"/>
              <w:ind w:firstLine="0"/>
              <w:jc w:val="center"/>
            </w:pPr>
            <w:r w:rsidRPr="00F5602C">
              <w:t>Emprégase para enmarcar as listas de definición.</w:t>
            </w:r>
          </w:p>
        </w:tc>
      </w:tr>
      <w:tr w:rsidR="00875671" w14:paraId="1F5D030C" w14:textId="77777777" w:rsidTr="0041310F">
        <w:trPr>
          <w:tblCellSpacing w:w="28" w:type="dxa"/>
          <w:jc w:val="center"/>
        </w:trPr>
        <w:tc>
          <w:tcPr>
            <w:tcW w:w="0" w:type="auto"/>
            <w:shd w:val="clear" w:color="auto" w:fill="B8CCE4" w:themeFill="accent1" w:themeFillTint="66"/>
          </w:tcPr>
          <w:p w14:paraId="70780F8C"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&lt;dt&gt;</w:t>
            </w:r>
          </w:p>
        </w:tc>
        <w:tc>
          <w:tcPr>
            <w:tcW w:w="4536" w:type="dxa"/>
            <w:shd w:val="clear" w:color="auto" w:fill="B8CCE4" w:themeFill="accent1" w:themeFillTint="66"/>
          </w:tcPr>
          <w:p w14:paraId="48F94F1E" w14:textId="77777777" w:rsidR="00875671" w:rsidRPr="00F5602C" w:rsidRDefault="00875671" w:rsidP="00875671">
            <w:pPr>
              <w:spacing w:before="0" w:after="0"/>
              <w:ind w:firstLine="0"/>
              <w:jc w:val="center"/>
            </w:pPr>
            <w:r w:rsidRPr="00F5602C">
              <w:t>Emprégase para indicar os termos nunha lista de definición.</w:t>
            </w:r>
          </w:p>
        </w:tc>
      </w:tr>
      <w:tr w:rsidR="00875671" w14:paraId="2E5CC6C6" w14:textId="77777777" w:rsidTr="0041310F">
        <w:trPr>
          <w:tblCellSpacing w:w="28" w:type="dxa"/>
          <w:jc w:val="center"/>
        </w:trPr>
        <w:tc>
          <w:tcPr>
            <w:tcW w:w="0" w:type="auto"/>
            <w:shd w:val="clear" w:color="auto" w:fill="B8CCE4" w:themeFill="accent1" w:themeFillTint="66"/>
          </w:tcPr>
          <w:p w14:paraId="4E4AB255" w14:textId="77777777" w:rsidR="00875671" w:rsidRPr="00875671" w:rsidRDefault="00875671" w:rsidP="00875671">
            <w:pPr>
              <w:spacing w:before="0" w:after="0"/>
              <w:ind w:firstLine="0"/>
              <w:jc w:val="center"/>
              <w:rPr>
                <w:rFonts w:ascii="Courier New" w:hAnsi="Courier New" w:cs="Courier New"/>
                <w:sz w:val="18"/>
              </w:rPr>
            </w:pPr>
            <w:r w:rsidRPr="00875671">
              <w:rPr>
                <w:rFonts w:ascii="Courier New" w:hAnsi="Courier New" w:cs="Courier New"/>
                <w:sz w:val="18"/>
              </w:rPr>
              <w:t>&lt;dd&gt;</w:t>
            </w:r>
          </w:p>
        </w:tc>
        <w:tc>
          <w:tcPr>
            <w:tcW w:w="4536" w:type="dxa"/>
            <w:shd w:val="clear" w:color="auto" w:fill="B8CCE4" w:themeFill="accent1" w:themeFillTint="66"/>
          </w:tcPr>
          <w:p w14:paraId="22A851F4" w14:textId="77777777" w:rsidR="00875671" w:rsidRDefault="00875671" w:rsidP="00875671">
            <w:pPr>
              <w:spacing w:before="0" w:after="0"/>
              <w:ind w:firstLine="0"/>
              <w:jc w:val="center"/>
            </w:pPr>
            <w:r w:rsidRPr="00F5602C">
              <w:t>Emprégase para indicar as definicións nunha lista de definición.</w:t>
            </w:r>
          </w:p>
        </w:tc>
      </w:tr>
    </w:tbl>
    <w:p w14:paraId="38425832" w14:textId="77777777" w:rsidR="00B71F8C" w:rsidRDefault="005C17D9" w:rsidP="00B71F8C">
      <w:pPr>
        <w:spacing w:line="293" w:lineRule="exact"/>
        <w:rPr>
          <w:szCs w:val="20"/>
        </w:rPr>
      </w:pPr>
      <w:r>
        <w:rPr>
          <w:szCs w:val="20"/>
        </w:rPr>
        <w:t>Velaquí un exemplo de uso das listas (de todo tipo) en XHTML:</w:t>
      </w:r>
    </w:p>
    <w:p w14:paraId="643E4DD4" w14:textId="77777777" w:rsidR="00002781" w:rsidRPr="00E65D6B" w:rsidRDefault="00B71F8C" w:rsidP="00E65D6B">
      <w:pPr>
        <w:pStyle w:val="Scripting"/>
      </w:pPr>
      <w:r w:rsidRPr="00E65D6B">
        <w:t>&lt;!DOCTYPE html PUBLIC "-//W3C//DTD XHTML 1.0 Strict//EN"</w:t>
      </w:r>
    </w:p>
    <w:p w14:paraId="453CABC9" w14:textId="77777777" w:rsidR="00002781" w:rsidRPr="00E65D6B" w:rsidRDefault="00B71F8C" w:rsidP="00E65D6B">
      <w:pPr>
        <w:pStyle w:val="Scripting"/>
      </w:pPr>
      <w:r w:rsidRPr="00E65D6B">
        <w:t>"http://www.w3.org/TR/xhtml1/DTD/xhtml1-strict.dtd"&gt;</w:t>
      </w:r>
    </w:p>
    <w:p w14:paraId="43971BD4" w14:textId="77777777" w:rsidR="00002781" w:rsidRPr="00E65D6B" w:rsidRDefault="00B71F8C" w:rsidP="00E65D6B">
      <w:pPr>
        <w:pStyle w:val="Scripting"/>
      </w:pPr>
      <w:r w:rsidRPr="00E65D6B">
        <w:t>&lt;html xmlns="http://www.w3.org/1999/xhtml"&gt;</w:t>
      </w:r>
    </w:p>
    <w:p w14:paraId="17137DBE" w14:textId="77777777" w:rsidR="00002781" w:rsidRPr="00E65D6B" w:rsidRDefault="00E65D6B" w:rsidP="00E65D6B">
      <w:pPr>
        <w:pStyle w:val="Scripting"/>
      </w:pPr>
      <w:r w:rsidRPr="00E65D6B">
        <w:t xml:space="preserve">  </w:t>
      </w:r>
      <w:r w:rsidR="00B71F8C" w:rsidRPr="00E65D6B">
        <w:t>&lt;head&gt;</w:t>
      </w:r>
    </w:p>
    <w:p w14:paraId="61CBA0D0" w14:textId="77777777" w:rsidR="00002781" w:rsidRPr="00E65D6B" w:rsidRDefault="00E65D6B" w:rsidP="00E65D6B">
      <w:pPr>
        <w:pStyle w:val="Scripting"/>
      </w:pPr>
      <w:r w:rsidRPr="00E65D6B">
        <w:t xml:space="preserve">    </w:t>
      </w:r>
      <w:r w:rsidR="00B71F8C" w:rsidRPr="00E65D6B">
        <w:t>&lt;title&gt;Exemplo</w:t>
      </w:r>
      <w:r w:rsidR="00B53D2F">
        <w:t xml:space="preserve"> 2.5: </w:t>
      </w:r>
      <w:r w:rsidR="00B71F8C" w:rsidRPr="00E65D6B">
        <w:t>listas&lt;/title&gt;</w:t>
      </w:r>
    </w:p>
    <w:p w14:paraId="5BE52DA4" w14:textId="77777777" w:rsidR="00002781" w:rsidRPr="00E65D6B" w:rsidRDefault="00E65D6B" w:rsidP="00E65D6B">
      <w:pPr>
        <w:pStyle w:val="Scripting"/>
      </w:pPr>
      <w:r w:rsidRPr="00E65D6B">
        <w:t xml:space="preserve">  </w:t>
      </w:r>
      <w:r w:rsidR="00B71F8C" w:rsidRPr="00E65D6B">
        <w:t>&lt;/head&gt;</w:t>
      </w:r>
    </w:p>
    <w:p w14:paraId="0214E3DE" w14:textId="77777777" w:rsidR="00002781" w:rsidRPr="00E65D6B" w:rsidRDefault="00E65D6B" w:rsidP="00E65D6B">
      <w:pPr>
        <w:pStyle w:val="Scripting"/>
      </w:pPr>
      <w:r w:rsidRPr="00E65D6B">
        <w:t xml:space="preserve">  </w:t>
      </w:r>
      <w:r w:rsidR="00B71F8C" w:rsidRPr="00E65D6B">
        <w:t>&lt;body&gt;</w:t>
      </w:r>
    </w:p>
    <w:p w14:paraId="767675B7" w14:textId="77777777" w:rsidR="00B71F8C" w:rsidRPr="00E65D6B" w:rsidRDefault="00E65D6B" w:rsidP="00E65D6B">
      <w:pPr>
        <w:pStyle w:val="Scripting"/>
      </w:pPr>
      <w:r w:rsidRPr="00E65D6B">
        <w:t xml:space="preserve">    </w:t>
      </w:r>
      <w:r w:rsidR="00B71F8C" w:rsidRPr="00E65D6B">
        <w:t>&lt;h1&gt;Lista desordenada&lt;/h1&gt;</w:t>
      </w:r>
    </w:p>
    <w:p w14:paraId="398EE4EB" w14:textId="77777777" w:rsidR="00002781" w:rsidRPr="00E65D6B" w:rsidRDefault="00E65D6B" w:rsidP="00E65D6B">
      <w:pPr>
        <w:pStyle w:val="Scripting"/>
      </w:pPr>
      <w:bookmarkStart w:id="13" w:name="page10"/>
      <w:bookmarkEnd w:id="13"/>
      <w:r w:rsidRPr="00E65D6B">
        <w:t xml:space="preserve">    </w:t>
      </w:r>
      <w:r w:rsidR="00B71F8C" w:rsidRPr="00E65D6B">
        <w:t>&lt;ul&gt;</w:t>
      </w:r>
    </w:p>
    <w:p w14:paraId="39F0EA75" w14:textId="77777777" w:rsidR="00002781" w:rsidRPr="00E65D6B" w:rsidRDefault="00E65D6B" w:rsidP="00E65D6B">
      <w:pPr>
        <w:pStyle w:val="Scripting"/>
      </w:pPr>
      <w:r w:rsidRPr="00E65D6B">
        <w:t xml:space="preserve">      </w:t>
      </w:r>
      <w:r w:rsidR="00B71F8C" w:rsidRPr="00E65D6B">
        <w:t>&lt;li&gt;Un elemento dunha lista desordenada.&lt;/li&gt; &lt;li&gt;Outro elemento dunha lista desordenada.&lt;/li&gt;</w:t>
      </w:r>
    </w:p>
    <w:p w14:paraId="6A5F513C" w14:textId="77777777" w:rsidR="00002781" w:rsidRPr="00E65D6B" w:rsidRDefault="00E65D6B" w:rsidP="00E65D6B">
      <w:pPr>
        <w:pStyle w:val="Scripting"/>
      </w:pPr>
      <w:r w:rsidRPr="00E65D6B">
        <w:t xml:space="preserve">    </w:t>
      </w:r>
      <w:r w:rsidR="00B71F8C" w:rsidRPr="00E65D6B">
        <w:t>&lt;/ul&gt;</w:t>
      </w:r>
    </w:p>
    <w:p w14:paraId="65BC569E" w14:textId="77777777" w:rsidR="00002781" w:rsidRPr="00E65D6B" w:rsidRDefault="00E65D6B" w:rsidP="00E65D6B">
      <w:pPr>
        <w:pStyle w:val="Scripting"/>
      </w:pPr>
      <w:r w:rsidRPr="00E65D6B">
        <w:t xml:space="preserve">    </w:t>
      </w:r>
      <w:r w:rsidR="00B71F8C" w:rsidRPr="00E65D6B">
        <w:t>&lt;h1&gt;Lista ordenada&lt;/h1&gt;</w:t>
      </w:r>
    </w:p>
    <w:p w14:paraId="0553D3DA" w14:textId="77777777" w:rsidR="00002781" w:rsidRPr="00E65D6B" w:rsidRDefault="00E65D6B" w:rsidP="00E65D6B">
      <w:pPr>
        <w:pStyle w:val="Scripting"/>
      </w:pPr>
      <w:r w:rsidRPr="00E65D6B">
        <w:t xml:space="preserve">    </w:t>
      </w:r>
      <w:r w:rsidR="00B71F8C" w:rsidRPr="00E65D6B">
        <w:t>&lt;ol&gt;</w:t>
      </w:r>
    </w:p>
    <w:p w14:paraId="7BF30D9C" w14:textId="77777777" w:rsidR="00B71F8C" w:rsidRPr="00E65D6B" w:rsidRDefault="00E65D6B" w:rsidP="00E65D6B">
      <w:pPr>
        <w:pStyle w:val="Scripting"/>
      </w:pPr>
      <w:r>
        <w:t xml:space="preserve">      </w:t>
      </w:r>
      <w:r w:rsidR="00B71F8C" w:rsidRPr="00E65D6B">
        <w:t>&lt;li&gt;Primeiro elemento dunha lista ordenada.&lt;/li&gt; &lt;li&gt;Segundo elemento dunha lista ordenada.&lt;/li&gt; &lt;li&gt;Terceiro elemento dunha lista ordenada.&lt;/li&gt;</w:t>
      </w:r>
    </w:p>
    <w:p w14:paraId="365E1B73" w14:textId="77777777" w:rsidR="00002781" w:rsidRPr="00E65D6B" w:rsidRDefault="00E65D6B" w:rsidP="00E65D6B">
      <w:pPr>
        <w:pStyle w:val="Scripting"/>
      </w:pPr>
      <w:r>
        <w:t xml:space="preserve">    </w:t>
      </w:r>
      <w:r w:rsidR="00B71F8C" w:rsidRPr="00E65D6B">
        <w:t>&lt;/ol&gt;</w:t>
      </w:r>
    </w:p>
    <w:p w14:paraId="534FD555" w14:textId="77777777" w:rsidR="00002781" w:rsidRPr="00E65D6B" w:rsidRDefault="00E65D6B" w:rsidP="00E65D6B">
      <w:pPr>
        <w:pStyle w:val="Scripting"/>
      </w:pPr>
      <w:r>
        <w:t xml:space="preserve">    </w:t>
      </w:r>
      <w:r w:rsidR="00B71F8C" w:rsidRPr="00E65D6B">
        <w:t>&lt;h1&gt;Lista de definición&lt;/h1&gt;</w:t>
      </w:r>
    </w:p>
    <w:p w14:paraId="38B7ED74" w14:textId="77777777" w:rsidR="00002781" w:rsidRPr="00E65D6B" w:rsidRDefault="00E65D6B" w:rsidP="00E65D6B">
      <w:pPr>
        <w:pStyle w:val="Scripting"/>
      </w:pPr>
      <w:r>
        <w:t xml:space="preserve">    </w:t>
      </w:r>
      <w:r w:rsidR="00B71F8C" w:rsidRPr="00E65D6B">
        <w:t>&lt;dl&gt;</w:t>
      </w:r>
    </w:p>
    <w:p w14:paraId="031D513D" w14:textId="77777777" w:rsidR="00002781" w:rsidRPr="00E65D6B" w:rsidRDefault="00E65D6B" w:rsidP="00E65D6B">
      <w:pPr>
        <w:pStyle w:val="Scripting"/>
      </w:pPr>
      <w:r>
        <w:t xml:space="preserve">    </w:t>
      </w:r>
      <w:r w:rsidR="00B71F8C" w:rsidRPr="00E65D6B">
        <w:t>&lt;dt&gt;ul&lt;/dt&gt;</w:t>
      </w:r>
    </w:p>
    <w:p w14:paraId="16C23953" w14:textId="77777777" w:rsidR="00002781" w:rsidRPr="00E65D6B" w:rsidRDefault="00E65D6B" w:rsidP="00E65D6B">
      <w:pPr>
        <w:pStyle w:val="Scripting"/>
      </w:pPr>
      <w:r>
        <w:t xml:space="preserve">    </w:t>
      </w:r>
      <w:r w:rsidR="00B71F8C" w:rsidRPr="00E65D6B">
        <w:t>&lt;dd&gt;Para enmarcar listas desordenadas.&lt;/dd&gt;</w:t>
      </w:r>
    </w:p>
    <w:p w14:paraId="341DE66B" w14:textId="77777777" w:rsidR="00002781" w:rsidRPr="00E65D6B" w:rsidRDefault="00E65D6B" w:rsidP="00E65D6B">
      <w:pPr>
        <w:pStyle w:val="Scripting"/>
      </w:pPr>
      <w:r>
        <w:t xml:space="preserve">    </w:t>
      </w:r>
      <w:r w:rsidR="00B71F8C" w:rsidRPr="00E65D6B">
        <w:t>&lt;dt&gt;ol&lt;/dt&gt;</w:t>
      </w:r>
    </w:p>
    <w:p w14:paraId="7A1D695D" w14:textId="77777777" w:rsidR="00002781" w:rsidRPr="00E65D6B" w:rsidRDefault="00E65D6B" w:rsidP="00E65D6B">
      <w:pPr>
        <w:pStyle w:val="Scripting"/>
      </w:pPr>
      <w:r>
        <w:t xml:space="preserve">    </w:t>
      </w:r>
      <w:r w:rsidR="00B71F8C" w:rsidRPr="00E65D6B">
        <w:t>&lt;dd&gt;Para enmarcar lista</w:t>
      </w:r>
      <w:r w:rsidR="001C7A65">
        <w:t>s</w:t>
      </w:r>
      <w:r w:rsidR="00B71F8C" w:rsidRPr="00E65D6B">
        <w:t xml:space="preserve"> ordenadas.&lt;/dd&gt;</w:t>
      </w:r>
    </w:p>
    <w:p w14:paraId="55601476" w14:textId="77777777" w:rsidR="00002781" w:rsidRPr="00E65D6B" w:rsidRDefault="00E65D6B" w:rsidP="00E65D6B">
      <w:pPr>
        <w:pStyle w:val="Scripting"/>
      </w:pPr>
      <w:r>
        <w:t xml:space="preserve">    </w:t>
      </w:r>
      <w:r w:rsidR="00B71F8C" w:rsidRPr="00E65D6B">
        <w:t>&lt;/dl&gt;</w:t>
      </w:r>
    </w:p>
    <w:p w14:paraId="61FDE07C" w14:textId="77777777" w:rsidR="00002781" w:rsidRPr="00E65D6B" w:rsidRDefault="00E65D6B" w:rsidP="00E65D6B">
      <w:pPr>
        <w:pStyle w:val="Scripting"/>
      </w:pPr>
      <w:r>
        <w:t xml:space="preserve">  </w:t>
      </w:r>
      <w:r w:rsidR="00B71F8C" w:rsidRPr="00E65D6B">
        <w:t>&lt;/body&gt;</w:t>
      </w:r>
    </w:p>
    <w:p w14:paraId="6399EB48" w14:textId="77777777" w:rsidR="00B71F8C" w:rsidRDefault="00B71F8C" w:rsidP="00E65D6B">
      <w:pPr>
        <w:pStyle w:val="Scripting"/>
      </w:pPr>
      <w:r w:rsidRPr="00E65D6B">
        <w:lastRenderedPageBreak/>
        <w:t>&lt;/html&gt;</w:t>
      </w:r>
    </w:p>
    <w:p w14:paraId="22E41B20" w14:textId="77777777" w:rsidR="001C7A65" w:rsidRDefault="001C7A65" w:rsidP="001C7A65">
      <w:pPr>
        <w:pStyle w:val="IlustraTabla0"/>
      </w:pPr>
      <w:r>
        <w:t>Exemplo 2.5: uso das listas.</w:t>
      </w:r>
    </w:p>
    <w:p w14:paraId="23F158AB" w14:textId="77777777" w:rsidR="001C7A65" w:rsidRDefault="001C7A65" w:rsidP="001C7A65">
      <w:r>
        <w:t>O anterior, visualmente, resultará nalgo semellante ao que sigue:</w:t>
      </w:r>
    </w:p>
    <w:p w14:paraId="7CE35AE1" w14:textId="77777777" w:rsidR="001C7A65" w:rsidRPr="00E65D6B" w:rsidRDefault="001C7A65" w:rsidP="001C7A65">
      <w:pPr>
        <w:jc w:val="center"/>
      </w:pPr>
      <w:r>
        <w:rPr>
          <w:noProof/>
          <w:lang w:eastAsia="gl-ES"/>
        </w:rPr>
        <w:drawing>
          <wp:inline distT="0" distB="0" distL="0" distR="0" wp14:anchorId="033C829B" wp14:editId="436B3220">
            <wp:extent cx="1800000" cy="22846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0000" cy="2284615"/>
                    </a:xfrm>
                    <a:prstGeom prst="rect">
                      <a:avLst/>
                    </a:prstGeom>
                  </pic:spPr>
                </pic:pic>
              </a:graphicData>
            </a:graphic>
          </wp:inline>
        </w:drawing>
      </w:r>
    </w:p>
    <w:p w14:paraId="392263DF" w14:textId="77777777" w:rsidR="00B71F8C" w:rsidRDefault="00B71F8C" w:rsidP="002C6F86">
      <w:pPr>
        <w:pStyle w:val="Ttulo1"/>
        <w:rPr>
          <w:rFonts w:eastAsia="Arial"/>
        </w:rPr>
      </w:pPr>
      <w:bookmarkStart w:id="14" w:name="_Toc151050153"/>
      <w:r w:rsidRPr="002C6F86">
        <w:rPr>
          <w:rFonts w:eastAsia="Arial"/>
        </w:rPr>
        <w:t>Imaxes</w:t>
      </w:r>
      <w:bookmarkEnd w:id="14"/>
    </w:p>
    <w:p w14:paraId="775E3ED8" w14:textId="77777777" w:rsidR="004B7F1D" w:rsidRDefault="004B7F1D" w:rsidP="004B7F1D">
      <w:r>
        <w:t xml:space="preserve">Coma é obvio, HTML5/XHTML teñen que soportar a inclusión de imaxes (xa que ese era un dos obxectivos orixinais da Web, o transicionar dun medio de intercambio por texto puro a un que incorporara contidos multimedia). Con ese fin emprégase a etiqueta </w:t>
      </w:r>
      <w:r w:rsidRPr="004B7F1D">
        <w:rPr>
          <w:rFonts w:ascii="Courier New" w:hAnsi="Courier New" w:cs="Courier New"/>
        </w:rPr>
        <w:t>&lt;img&gt;</w:t>
      </w:r>
      <w:r>
        <w:t xml:space="preserve"> xunta cos seus distintos atributos, que trataremos aquí, pero cuxo uso na actualidade non está recomendado (en tanto que tratamos de atributos que, na maioría de casos, afectan ao formato), preferíndose que ese tratamento se realice dende CSS.</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
        <w:gridCol w:w="2097"/>
        <w:gridCol w:w="5754"/>
      </w:tblGrid>
      <w:tr w:rsidR="004B7F1D" w14:paraId="5A66FEC9" w14:textId="77777777" w:rsidTr="00851FD1">
        <w:trPr>
          <w:tblCellSpacing w:w="28" w:type="dxa"/>
          <w:jc w:val="center"/>
        </w:trPr>
        <w:tc>
          <w:tcPr>
            <w:tcW w:w="0" w:type="auto"/>
            <w:shd w:val="clear" w:color="auto" w:fill="95B3D7" w:themeFill="accent1" w:themeFillTint="99"/>
          </w:tcPr>
          <w:p w14:paraId="759DE6B1" w14:textId="77777777" w:rsidR="004B7F1D" w:rsidRPr="004B7F1D" w:rsidRDefault="004B7F1D" w:rsidP="00FE38C4">
            <w:pPr>
              <w:keepNext/>
              <w:spacing w:before="160" w:after="80"/>
              <w:ind w:firstLine="0"/>
              <w:jc w:val="center"/>
              <w:rPr>
                <w:b/>
                <w:sz w:val="18"/>
                <w:szCs w:val="18"/>
              </w:rPr>
            </w:pPr>
            <w:r w:rsidRPr="004B7F1D">
              <w:rPr>
                <w:b/>
                <w:sz w:val="18"/>
                <w:szCs w:val="18"/>
              </w:rPr>
              <w:t>Etiqueta</w:t>
            </w:r>
          </w:p>
        </w:tc>
        <w:tc>
          <w:tcPr>
            <w:tcW w:w="5670" w:type="dxa"/>
            <w:gridSpan w:val="2"/>
            <w:shd w:val="clear" w:color="auto" w:fill="95B3D7" w:themeFill="accent1" w:themeFillTint="99"/>
          </w:tcPr>
          <w:p w14:paraId="45A808D0" w14:textId="77777777" w:rsidR="004B7F1D" w:rsidRPr="004B7F1D" w:rsidRDefault="004B7F1D" w:rsidP="00FE38C4">
            <w:pPr>
              <w:keepNext/>
              <w:spacing w:before="160" w:after="80"/>
              <w:ind w:firstLine="0"/>
              <w:jc w:val="center"/>
              <w:rPr>
                <w:b/>
                <w:sz w:val="18"/>
                <w:szCs w:val="18"/>
              </w:rPr>
            </w:pPr>
            <w:r w:rsidRPr="004B7F1D">
              <w:rPr>
                <w:b/>
                <w:sz w:val="18"/>
                <w:szCs w:val="18"/>
              </w:rPr>
              <w:t>Descrición</w:t>
            </w:r>
          </w:p>
        </w:tc>
      </w:tr>
      <w:tr w:rsidR="004B7F1D" w14:paraId="00B605A8" w14:textId="77777777" w:rsidTr="00851FD1">
        <w:trPr>
          <w:tblCellSpacing w:w="28" w:type="dxa"/>
          <w:jc w:val="center"/>
        </w:trPr>
        <w:tc>
          <w:tcPr>
            <w:tcW w:w="0" w:type="auto"/>
            <w:vMerge w:val="restart"/>
            <w:shd w:val="clear" w:color="auto" w:fill="B8CCE4" w:themeFill="accent1" w:themeFillTint="66"/>
          </w:tcPr>
          <w:p w14:paraId="3C493C16" w14:textId="77777777" w:rsidR="004B7F1D" w:rsidRPr="004B7F1D" w:rsidRDefault="004B7F1D" w:rsidP="00FE38C4">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&lt;img&gt;</w:t>
            </w:r>
          </w:p>
        </w:tc>
        <w:tc>
          <w:tcPr>
            <w:tcW w:w="5670" w:type="dxa"/>
            <w:gridSpan w:val="2"/>
            <w:shd w:val="clear" w:color="auto" w:fill="B8CCE4" w:themeFill="accent1" w:themeFillTint="66"/>
          </w:tcPr>
          <w:p w14:paraId="6092F461" w14:textId="77777777" w:rsidR="004B7F1D" w:rsidRPr="004B7F1D" w:rsidRDefault="004B7F1D" w:rsidP="00FE38C4">
            <w:pPr>
              <w:keepNext/>
              <w:spacing w:before="0" w:after="0"/>
              <w:ind w:firstLine="0"/>
              <w:jc w:val="center"/>
              <w:rPr>
                <w:sz w:val="18"/>
                <w:szCs w:val="18"/>
              </w:rPr>
            </w:pPr>
            <w:r w:rsidRPr="004B7F1D">
              <w:rPr>
                <w:sz w:val="18"/>
                <w:szCs w:val="18"/>
              </w:rPr>
              <w:t>Emprégase para incluír imaxes nos documentos.</w:t>
            </w:r>
          </w:p>
        </w:tc>
      </w:tr>
      <w:tr w:rsidR="004B7F1D" w14:paraId="4210F23A" w14:textId="77777777" w:rsidTr="00851FD1">
        <w:trPr>
          <w:tblCellSpacing w:w="28" w:type="dxa"/>
          <w:jc w:val="center"/>
        </w:trPr>
        <w:tc>
          <w:tcPr>
            <w:tcW w:w="0" w:type="auto"/>
            <w:vMerge/>
            <w:shd w:val="clear" w:color="auto" w:fill="B8CCE4" w:themeFill="accent1" w:themeFillTint="66"/>
          </w:tcPr>
          <w:p w14:paraId="6203BE65" w14:textId="77777777" w:rsidR="004B7F1D" w:rsidRPr="004B7F1D" w:rsidRDefault="004B7F1D" w:rsidP="00FE38C4">
            <w:pPr>
              <w:keepNext/>
              <w:spacing w:before="0" w:after="0"/>
              <w:ind w:firstLine="0"/>
              <w:jc w:val="center"/>
              <w:rPr>
                <w:rFonts w:ascii="Courier New" w:hAnsi="Courier New" w:cs="Courier New"/>
                <w:sz w:val="18"/>
                <w:szCs w:val="18"/>
              </w:rPr>
            </w:pPr>
          </w:p>
        </w:tc>
        <w:tc>
          <w:tcPr>
            <w:tcW w:w="2041" w:type="dxa"/>
            <w:shd w:val="clear" w:color="auto" w:fill="95B3D7" w:themeFill="accent1" w:themeFillTint="99"/>
          </w:tcPr>
          <w:p w14:paraId="44AC03A8" w14:textId="77777777" w:rsidR="004B7F1D" w:rsidRPr="004B7F1D" w:rsidRDefault="004B7F1D" w:rsidP="00FE38C4">
            <w:pPr>
              <w:keepNext/>
              <w:spacing w:before="0" w:after="0"/>
              <w:ind w:firstLine="0"/>
              <w:jc w:val="center"/>
              <w:rPr>
                <w:b/>
                <w:sz w:val="18"/>
                <w:szCs w:val="18"/>
              </w:rPr>
            </w:pPr>
            <w:r w:rsidRPr="004B7F1D">
              <w:rPr>
                <w:b/>
                <w:sz w:val="18"/>
                <w:szCs w:val="18"/>
              </w:rPr>
              <w:t>Atributo</w:t>
            </w:r>
          </w:p>
        </w:tc>
        <w:tc>
          <w:tcPr>
            <w:tcW w:w="5670" w:type="dxa"/>
            <w:shd w:val="clear" w:color="auto" w:fill="95B3D7" w:themeFill="accent1" w:themeFillTint="99"/>
          </w:tcPr>
          <w:p w14:paraId="1615169B" w14:textId="77777777" w:rsidR="004B7F1D" w:rsidRPr="004B7F1D" w:rsidRDefault="004B7F1D" w:rsidP="00FE38C4">
            <w:pPr>
              <w:keepNext/>
              <w:spacing w:before="0" w:after="0"/>
              <w:ind w:firstLine="0"/>
              <w:jc w:val="center"/>
              <w:rPr>
                <w:b/>
                <w:sz w:val="18"/>
                <w:szCs w:val="18"/>
              </w:rPr>
            </w:pPr>
            <w:r w:rsidRPr="004B7F1D">
              <w:rPr>
                <w:b/>
                <w:sz w:val="18"/>
                <w:szCs w:val="18"/>
              </w:rPr>
              <w:t>Descrición</w:t>
            </w:r>
          </w:p>
        </w:tc>
      </w:tr>
      <w:tr w:rsidR="004B7F1D" w14:paraId="4EAB0687" w14:textId="77777777" w:rsidTr="00851FD1">
        <w:trPr>
          <w:tblCellSpacing w:w="28" w:type="dxa"/>
          <w:jc w:val="center"/>
        </w:trPr>
        <w:tc>
          <w:tcPr>
            <w:tcW w:w="0" w:type="auto"/>
            <w:vMerge/>
            <w:shd w:val="clear" w:color="auto" w:fill="B8CCE4" w:themeFill="accent1" w:themeFillTint="66"/>
          </w:tcPr>
          <w:p w14:paraId="1F298492" w14:textId="77777777" w:rsidR="004B7F1D" w:rsidRPr="004B7F1D" w:rsidRDefault="004B7F1D" w:rsidP="00FE38C4">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16CFA54A" w14:textId="77777777" w:rsidR="004B7F1D" w:rsidRPr="004B7F1D" w:rsidRDefault="004B7F1D" w:rsidP="00FE38C4">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src=”url”</w:t>
            </w:r>
          </w:p>
        </w:tc>
        <w:tc>
          <w:tcPr>
            <w:tcW w:w="5670" w:type="dxa"/>
            <w:shd w:val="clear" w:color="auto" w:fill="B8CCE4" w:themeFill="accent1" w:themeFillTint="66"/>
          </w:tcPr>
          <w:p w14:paraId="3704CFF7" w14:textId="77777777" w:rsidR="004B7F1D" w:rsidRPr="004B7F1D" w:rsidRDefault="004B7F1D" w:rsidP="00FE38C4">
            <w:pPr>
              <w:keepNext/>
              <w:spacing w:before="0" w:after="0"/>
              <w:ind w:firstLine="0"/>
              <w:jc w:val="center"/>
              <w:rPr>
                <w:sz w:val="18"/>
                <w:szCs w:val="18"/>
              </w:rPr>
            </w:pPr>
            <w:r w:rsidRPr="004B7F1D">
              <w:rPr>
                <w:sz w:val="18"/>
                <w:szCs w:val="18"/>
              </w:rPr>
              <w:t>Indica a URL da imaxe que se amosa</w:t>
            </w:r>
            <w:r>
              <w:rPr>
                <w:sz w:val="18"/>
                <w:szCs w:val="18"/>
              </w:rPr>
              <w:t>.</w:t>
            </w:r>
          </w:p>
        </w:tc>
      </w:tr>
      <w:tr w:rsidR="004B7F1D" w14:paraId="40B6D873" w14:textId="77777777" w:rsidTr="00851FD1">
        <w:trPr>
          <w:tblCellSpacing w:w="28" w:type="dxa"/>
          <w:jc w:val="center"/>
        </w:trPr>
        <w:tc>
          <w:tcPr>
            <w:tcW w:w="0" w:type="auto"/>
            <w:vMerge/>
            <w:shd w:val="clear" w:color="auto" w:fill="B8CCE4" w:themeFill="accent1" w:themeFillTint="66"/>
          </w:tcPr>
          <w:p w14:paraId="1226540B" w14:textId="77777777" w:rsidR="004B7F1D" w:rsidRPr="004B7F1D" w:rsidRDefault="004B7F1D" w:rsidP="00FE38C4">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6372EC28" w14:textId="77777777" w:rsidR="004B7F1D" w:rsidRPr="004B7F1D" w:rsidRDefault="004B7F1D" w:rsidP="00FE38C4">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alt=”texto”</w:t>
            </w:r>
          </w:p>
        </w:tc>
        <w:tc>
          <w:tcPr>
            <w:tcW w:w="5670" w:type="dxa"/>
            <w:shd w:val="clear" w:color="auto" w:fill="B8CCE4" w:themeFill="accent1" w:themeFillTint="66"/>
          </w:tcPr>
          <w:p w14:paraId="4ADAA348" w14:textId="77777777" w:rsidR="004B7F1D" w:rsidRPr="004B7F1D" w:rsidRDefault="004B7F1D" w:rsidP="00FE38C4">
            <w:pPr>
              <w:keepNext/>
              <w:spacing w:before="0" w:after="0"/>
              <w:ind w:firstLine="0"/>
              <w:jc w:val="center"/>
              <w:rPr>
                <w:sz w:val="18"/>
                <w:szCs w:val="18"/>
              </w:rPr>
            </w:pPr>
            <w:r w:rsidRPr="004B7F1D">
              <w:rPr>
                <w:sz w:val="18"/>
                <w:szCs w:val="18"/>
              </w:rPr>
              <w:t>Descrición curta da imaxe</w:t>
            </w:r>
            <w:r>
              <w:rPr>
                <w:sz w:val="18"/>
                <w:szCs w:val="18"/>
              </w:rPr>
              <w:t>.</w:t>
            </w:r>
          </w:p>
        </w:tc>
      </w:tr>
      <w:tr w:rsidR="004B7F1D" w14:paraId="6DBD1755" w14:textId="77777777" w:rsidTr="00851FD1">
        <w:trPr>
          <w:tblCellSpacing w:w="28" w:type="dxa"/>
          <w:jc w:val="center"/>
        </w:trPr>
        <w:tc>
          <w:tcPr>
            <w:tcW w:w="0" w:type="auto"/>
            <w:vMerge/>
            <w:shd w:val="clear" w:color="auto" w:fill="B8CCE4" w:themeFill="accent1" w:themeFillTint="66"/>
          </w:tcPr>
          <w:p w14:paraId="419A7EB5" w14:textId="77777777" w:rsidR="004B7F1D" w:rsidRPr="004B7F1D" w:rsidRDefault="004B7F1D" w:rsidP="00FE38C4">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5EFBB1CE" w14:textId="77777777" w:rsidR="004B7F1D" w:rsidRPr="004B7F1D" w:rsidRDefault="004B7F1D" w:rsidP="00FE38C4">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height=”medida”</w:t>
            </w:r>
          </w:p>
        </w:tc>
        <w:tc>
          <w:tcPr>
            <w:tcW w:w="5670" w:type="dxa"/>
            <w:shd w:val="clear" w:color="auto" w:fill="B8CCE4" w:themeFill="accent1" w:themeFillTint="66"/>
          </w:tcPr>
          <w:p w14:paraId="78E113AF" w14:textId="77777777" w:rsidR="004B7F1D" w:rsidRPr="004B7F1D" w:rsidRDefault="004B7F1D" w:rsidP="00FE38C4">
            <w:pPr>
              <w:keepNext/>
              <w:spacing w:before="0" w:after="0"/>
              <w:ind w:firstLine="0"/>
              <w:jc w:val="center"/>
              <w:rPr>
                <w:sz w:val="18"/>
                <w:szCs w:val="18"/>
              </w:rPr>
            </w:pPr>
            <w:r w:rsidRPr="004B7F1D">
              <w:rPr>
                <w:sz w:val="18"/>
                <w:szCs w:val="18"/>
              </w:rPr>
              <w:t>Indica a altura coa que se debe amosar a imaxe (non é obrigatorio que coincida coa altura orixinal da imaxe)</w:t>
            </w:r>
            <w:r>
              <w:rPr>
                <w:sz w:val="18"/>
                <w:szCs w:val="18"/>
              </w:rPr>
              <w:t>.</w:t>
            </w:r>
          </w:p>
        </w:tc>
      </w:tr>
      <w:tr w:rsidR="004B7F1D" w14:paraId="22B4DBC4" w14:textId="77777777" w:rsidTr="00851FD1">
        <w:trPr>
          <w:tblCellSpacing w:w="28" w:type="dxa"/>
          <w:jc w:val="center"/>
        </w:trPr>
        <w:tc>
          <w:tcPr>
            <w:tcW w:w="0" w:type="auto"/>
            <w:vMerge/>
            <w:shd w:val="clear" w:color="auto" w:fill="B8CCE4" w:themeFill="accent1" w:themeFillTint="66"/>
          </w:tcPr>
          <w:p w14:paraId="0A351457" w14:textId="77777777" w:rsidR="004B7F1D" w:rsidRPr="004B7F1D" w:rsidRDefault="004B7F1D" w:rsidP="0041310F">
            <w:pPr>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3159F5D8" w14:textId="77777777" w:rsidR="004B7F1D" w:rsidRPr="004B7F1D" w:rsidRDefault="004B7F1D" w:rsidP="004B7F1D">
            <w:pPr>
              <w:spacing w:before="0" w:after="0"/>
              <w:ind w:firstLine="0"/>
              <w:jc w:val="center"/>
              <w:rPr>
                <w:rFonts w:ascii="Courier New" w:hAnsi="Courier New" w:cs="Courier New"/>
                <w:sz w:val="18"/>
                <w:szCs w:val="18"/>
              </w:rPr>
            </w:pPr>
            <w:r w:rsidRPr="004B7F1D">
              <w:rPr>
                <w:rFonts w:ascii="Courier New" w:hAnsi="Courier New" w:cs="Courier New"/>
                <w:sz w:val="18"/>
                <w:szCs w:val="18"/>
              </w:rPr>
              <w:t>width=”medida”</w:t>
            </w:r>
          </w:p>
        </w:tc>
        <w:tc>
          <w:tcPr>
            <w:tcW w:w="5670" w:type="dxa"/>
            <w:shd w:val="clear" w:color="auto" w:fill="B8CCE4" w:themeFill="accent1" w:themeFillTint="66"/>
          </w:tcPr>
          <w:p w14:paraId="633927B3" w14:textId="77777777" w:rsidR="004B7F1D" w:rsidRPr="004B7F1D" w:rsidRDefault="004B7F1D" w:rsidP="00FE38C4">
            <w:pPr>
              <w:keepLines/>
              <w:spacing w:before="0" w:after="0"/>
              <w:ind w:firstLine="0"/>
              <w:jc w:val="center"/>
              <w:rPr>
                <w:sz w:val="18"/>
                <w:szCs w:val="18"/>
              </w:rPr>
            </w:pPr>
            <w:r w:rsidRPr="004B7F1D">
              <w:rPr>
                <w:sz w:val="18"/>
                <w:szCs w:val="18"/>
              </w:rPr>
              <w:t>Indica a largura coa que se debe amosar a imaxe (non é obrigatorio que coincida coa altura orixinal da imaxe)</w:t>
            </w:r>
            <w:r>
              <w:rPr>
                <w:sz w:val="18"/>
                <w:szCs w:val="18"/>
              </w:rPr>
              <w:t>.</w:t>
            </w:r>
          </w:p>
        </w:tc>
      </w:tr>
    </w:tbl>
    <w:p w14:paraId="0F5FAA99" w14:textId="77777777" w:rsidR="000D4060" w:rsidRDefault="000D4060" w:rsidP="009A6336">
      <w:pPr>
        <w:keepNext/>
        <w:rPr>
          <w:rFonts w:eastAsia="Arial"/>
        </w:rPr>
      </w:pPr>
      <w:bookmarkStart w:id="15" w:name="page11"/>
      <w:bookmarkEnd w:id="15"/>
      <w:r>
        <w:rPr>
          <w:rFonts w:eastAsia="Arial"/>
        </w:rPr>
        <w:lastRenderedPageBreak/>
        <w:t>Se modificamos só o atributo de altura (</w:t>
      </w:r>
      <w:r w:rsidRPr="000D4060">
        <w:rPr>
          <w:rFonts w:ascii="Courier New" w:eastAsia="Arial" w:hAnsi="Courier New" w:cs="Courier New"/>
        </w:rPr>
        <w:t>height</w:t>
      </w:r>
      <w:r>
        <w:rPr>
          <w:rFonts w:eastAsia="Arial"/>
        </w:rPr>
        <w:t>) ou só o de largura (</w:t>
      </w:r>
      <w:r w:rsidRPr="000D4060">
        <w:rPr>
          <w:rFonts w:ascii="Courier New" w:eastAsia="Arial" w:hAnsi="Courier New" w:cs="Courier New"/>
        </w:rPr>
        <w:t>width</w:t>
      </w:r>
      <w:r>
        <w:rPr>
          <w:rFonts w:eastAsia="Arial"/>
        </w:rPr>
        <w:t>) entón a imaxe adaptará automaticamente as súas proporcións orixinais a esa nova medida. Pola contra, se indicamos unha altura e largura manualmente, a imaxe adaptará as súas proporcións ás indicadas, podendo producirse deformación se estas non son equivalentes ás orixinais.</w:t>
      </w:r>
    </w:p>
    <w:p w14:paraId="6420727E" w14:textId="77777777" w:rsidR="00002781" w:rsidRDefault="009A6336" w:rsidP="009A6336">
      <w:pPr>
        <w:keepNext/>
        <w:rPr>
          <w:szCs w:val="20"/>
        </w:rPr>
      </w:pPr>
      <w:r>
        <w:rPr>
          <w:rFonts w:eastAsia="Arial"/>
        </w:rPr>
        <w:t>A continuación vemos un exemplo de uso da etiqueta para imaxes en XHTML:</w:t>
      </w:r>
    </w:p>
    <w:p w14:paraId="4BD52D7B" w14:textId="77777777" w:rsidR="00B71F8C" w:rsidRPr="009A6336" w:rsidRDefault="00B71F8C" w:rsidP="009A6336">
      <w:pPr>
        <w:pStyle w:val="Scripting"/>
      </w:pPr>
      <w:r w:rsidRPr="009A6336">
        <w:t>&lt;!DOCTYPE html PUBLIC "-//W3C//DTD XHTML 1.0 Strict//EN" "http://www.w3.org/TR/xhtml1/DTD/xhtml1-strict.dtd"&gt; &lt;html xmlns="http://www.w3.org/1999/xhtml"&gt;</w:t>
      </w:r>
    </w:p>
    <w:p w14:paraId="4C3E9C21" w14:textId="77777777" w:rsidR="00002781" w:rsidRPr="009A6336" w:rsidRDefault="009A6336" w:rsidP="009A6336">
      <w:pPr>
        <w:pStyle w:val="Scripting"/>
      </w:pPr>
      <w:r>
        <w:t xml:space="preserve">  </w:t>
      </w:r>
      <w:r w:rsidR="00B71F8C" w:rsidRPr="009A6336">
        <w:t>&lt;head&gt;</w:t>
      </w:r>
    </w:p>
    <w:p w14:paraId="18F86CAA" w14:textId="77777777" w:rsidR="00002781" w:rsidRPr="009A6336" w:rsidRDefault="009A6336" w:rsidP="009A6336">
      <w:pPr>
        <w:pStyle w:val="Scripting"/>
      </w:pPr>
      <w:r>
        <w:t xml:space="preserve">    </w:t>
      </w:r>
      <w:r w:rsidR="00B71F8C" w:rsidRPr="009A6336">
        <w:t>&lt;title&gt;Exemplo</w:t>
      </w:r>
      <w:r w:rsidR="00B53D2F">
        <w:t xml:space="preserve"> 2.6:</w:t>
      </w:r>
      <w:r w:rsidR="00B71F8C" w:rsidRPr="009A6336">
        <w:t xml:space="preserve"> imaxes&lt;/title&gt;</w:t>
      </w:r>
    </w:p>
    <w:p w14:paraId="0D6D84F6" w14:textId="77777777" w:rsidR="00002781" w:rsidRPr="009A6336" w:rsidRDefault="009A6336" w:rsidP="009A6336">
      <w:pPr>
        <w:pStyle w:val="Scripting"/>
      </w:pPr>
      <w:r>
        <w:t xml:space="preserve">  </w:t>
      </w:r>
      <w:r w:rsidR="00B71F8C" w:rsidRPr="009A6336">
        <w:t>&lt;/head&gt;</w:t>
      </w:r>
    </w:p>
    <w:p w14:paraId="3D92849E" w14:textId="77777777" w:rsidR="00002781" w:rsidRPr="009A6336" w:rsidRDefault="009A6336" w:rsidP="009A6336">
      <w:pPr>
        <w:pStyle w:val="Scripting"/>
      </w:pPr>
      <w:r>
        <w:t xml:space="preserve">  </w:t>
      </w:r>
      <w:r w:rsidR="00B71F8C" w:rsidRPr="009A6336">
        <w:t>&lt;body&gt;</w:t>
      </w:r>
    </w:p>
    <w:p w14:paraId="38F68488" w14:textId="77777777" w:rsidR="00002781" w:rsidRPr="009A6336" w:rsidRDefault="009A6336" w:rsidP="009A6336">
      <w:pPr>
        <w:pStyle w:val="Scripting"/>
      </w:pPr>
      <w:r>
        <w:t xml:space="preserve">    </w:t>
      </w:r>
      <w:r w:rsidR="000D4060">
        <w:t>&lt;img src="imaxe_exemplo2.6</w:t>
      </w:r>
      <w:r w:rsidR="00B71F8C" w:rsidRPr="009A6336">
        <w:t>.jpg"/&gt;</w:t>
      </w:r>
    </w:p>
    <w:p w14:paraId="644714CB" w14:textId="77777777" w:rsidR="00002781" w:rsidRPr="009A6336" w:rsidRDefault="009A6336" w:rsidP="009A6336">
      <w:pPr>
        <w:pStyle w:val="Scripting"/>
      </w:pPr>
      <w:r>
        <w:t xml:space="preserve">    </w:t>
      </w:r>
      <w:r w:rsidR="000D4060">
        <w:t>&lt;img src="imaxe_exemplo2.6</w:t>
      </w:r>
      <w:r w:rsidR="00B71F8C" w:rsidRPr="009A6336">
        <w:t>.jpg" alt="fervenza" width="100"/&gt;</w:t>
      </w:r>
    </w:p>
    <w:p w14:paraId="15F5A337" w14:textId="77777777" w:rsidR="00002781" w:rsidRPr="009A6336" w:rsidRDefault="009A6336" w:rsidP="009A6336">
      <w:pPr>
        <w:pStyle w:val="Scripting"/>
      </w:pPr>
      <w:r>
        <w:t xml:space="preserve">    </w:t>
      </w:r>
      <w:r w:rsidR="000D4060">
        <w:t>&lt;img src="imaxe_exemplo2.6</w:t>
      </w:r>
      <w:r w:rsidR="00B71F8C" w:rsidRPr="009A6336">
        <w:t>.jpg" alt="fervenza deformada" width="300"</w:t>
      </w:r>
    </w:p>
    <w:p w14:paraId="0B8324F0" w14:textId="77777777" w:rsidR="00002781" w:rsidRPr="009A6336" w:rsidRDefault="00B71F8C" w:rsidP="009A6336">
      <w:pPr>
        <w:pStyle w:val="Scripting"/>
      </w:pPr>
      <w:r w:rsidRPr="009A6336">
        <w:t>height="</w:t>
      </w:r>
      <w:r w:rsidR="00A810F8">
        <w:t>4</w:t>
      </w:r>
      <w:r w:rsidRPr="009A6336">
        <w:t>00"/&gt;</w:t>
      </w:r>
    </w:p>
    <w:p w14:paraId="412CC841" w14:textId="77777777" w:rsidR="00002781" w:rsidRPr="009A6336" w:rsidRDefault="009A6336" w:rsidP="009A6336">
      <w:pPr>
        <w:pStyle w:val="Scripting"/>
      </w:pPr>
      <w:r>
        <w:t xml:space="preserve">  </w:t>
      </w:r>
      <w:r w:rsidR="00B71F8C" w:rsidRPr="009A6336">
        <w:t>&lt;/body&gt;</w:t>
      </w:r>
    </w:p>
    <w:p w14:paraId="6E0B40E0" w14:textId="77777777" w:rsidR="00B71F8C" w:rsidRDefault="00B71F8C" w:rsidP="009A6336">
      <w:pPr>
        <w:pStyle w:val="Scripting"/>
      </w:pPr>
      <w:r w:rsidRPr="009A6336">
        <w:t>&lt;/html&gt;</w:t>
      </w:r>
    </w:p>
    <w:p w14:paraId="40C4B45B" w14:textId="77777777" w:rsidR="0064461E" w:rsidRDefault="0064461E" w:rsidP="0064461E">
      <w:pPr>
        <w:pStyle w:val="IlustraTabla0"/>
      </w:pPr>
      <w:r>
        <w:t xml:space="preserve">Exemplo 2.6: insertar imaxes mediante a etiqueta </w:t>
      </w:r>
      <w:r w:rsidRPr="0064461E">
        <w:rPr>
          <w:rFonts w:ascii="Courier New" w:hAnsi="Courier New" w:cs="Courier New"/>
        </w:rPr>
        <w:t>&lt;img&gt;</w:t>
      </w:r>
      <w:r>
        <w:t>.</w:t>
      </w:r>
    </w:p>
    <w:p w14:paraId="5547DEF3" w14:textId="77777777" w:rsidR="00F337AC" w:rsidRDefault="00F337AC" w:rsidP="00F337AC">
      <w:r>
        <w:t>Cargando o exemplo anterior nun navegador obteriamos algo semellante a:</w:t>
      </w:r>
    </w:p>
    <w:p w14:paraId="4140EC97" w14:textId="77777777" w:rsidR="00FD41A8" w:rsidRDefault="00F337AC" w:rsidP="00F337AC">
      <w:pPr>
        <w:ind w:firstLine="0"/>
        <w:jc w:val="center"/>
      </w:pPr>
      <w:r>
        <w:rPr>
          <w:noProof/>
          <w:lang w:eastAsia="gl-ES"/>
        </w:rPr>
        <w:drawing>
          <wp:inline distT="0" distB="0" distL="0" distR="0" wp14:anchorId="026EC9DA" wp14:editId="6F425A9A">
            <wp:extent cx="5040000" cy="202806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2028068"/>
                    </a:xfrm>
                    <a:prstGeom prst="rect">
                      <a:avLst/>
                    </a:prstGeom>
                  </pic:spPr>
                </pic:pic>
              </a:graphicData>
            </a:graphic>
          </wp:inline>
        </w:drawing>
      </w:r>
    </w:p>
    <w:p w14:paraId="72C12E4D" w14:textId="77777777" w:rsidR="00B71F8C" w:rsidRDefault="00B71F8C" w:rsidP="00292F38">
      <w:pPr>
        <w:pStyle w:val="Ttulo1"/>
        <w:rPr>
          <w:rFonts w:eastAsia="Arial"/>
        </w:rPr>
      </w:pPr>
      <w:bookmarkStart w:id="16" w:name="_Toc151050154"/>
      <w:r>
        <w:rPr>
          <w:rFonts w:eastAsia="Arial"/>
        </w:rPr>
        <w:t>Ligazóns</w:t>
      </w:r>
      <w:bookmarkEnd w:id="16"/>
    </w:p>
    <w:p w14:paraId="781A2AD1" w14:textId="77777777" w:rsidR="00292F38" w:rsidRDefault="00292F38" w:rsidP="00292F38">
      <w:r>
        <w:t xml:space="preserve">As </w:t>
      </w:r>
      <w:r>
        <w:rPr>
          <w:b/>
        </w:rPr>
        <w:t>ligazóns</w:t>
      </w:r>
      <w:r>
        <w:t xml:space="preserve">, </w:t>
      </w:r>
      <w:r>
        <w:rPr>
          <w:b/>
        </w:rPr>
        <w:t>links</w:t>
      </w:r>
      <w:r>
        <w:t xml:space="preserve"> ou </w:t>
      </w:r>
      <w:r>
        <w:rPr>
          <w:b/>
        </w:rPr>
        <w:t>hipervínculos</w:t>
      </w:r>
      <w:r>
        <w:t xml:space="preserve"> constitúen unha das funcións fundamentais das linguaxes HTML e XHTML, en tanto que son as que posibilitan a navegación natural entre as distintas páxinas web (tanto dun mesmo sitio web coma de sitios externos), así coma o enlazado de contidos locais ao servidor, permitindo o acceso directo a cartafoles e a ficheiros de tipos non-web.</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
        <w:gridCol w:w="2097"/>
        <w:gridCol w:w="5754"/>
      </w:tblGrid>
      <w:tr w:rsidR="00B53D2F" w14:paraId="62850E57" w14:textId="77777777" w:rsidTr="0041310F">
        <w:trPr>
          <w:tblCellSpacing w:w="28" w:type="dxa"/>
          <w:jc w:val="center"/>
        </w:trPr>
        <w:tc>
          <w:tcPr>
            <w:tcW w:w="0" w:type="auto"/>
            <w:shd w:val="clear" w:color="auto" w:fill="95B3D7" w:themeFill="accent1" w:themeFillTint="99"/>
          </w:tcPr>
          <w:p w14:paraId="1EE99508" w14:textId="77777777" w:rsidR="00B53D2F" w:rsidRPr="004B7F1D" w:rsidRDefault="00B53D2F" w:rsidP="0041310F">
            <w:pPr>
              <w:keepNext/>
              <w:spacing w:before="160" w:after="80"/>
              <w:ind w:firstLine="0"/>
              <w:jc w:val="center"/>
              <w:rPr>
                <w:b/>
                <w:sz w:val="18"/>
                <w:szCs w:val="18"/>
              </w:rPr>
            </w:pPr>
            <w:r w:rsidRPr="004B7F1D">
              <w:rPr>
                <w:b/>
                <w:sz w:val="18"/>
                <w:szCs w:val="18"/>
              </w:rPr>
              <w:lastRenderedPageBreak/>
              <w:t>Etiqueta</w:t>
            </w:r>
          </w:p>
        </w:tc>
        <w:tc>
          <w:tcPr>
            <w:tcW w:w="5670" w:type="dxa"/>
            <w:gridSpan w:val="2"/>
            <w:shd w:val="clear" w:color="auto" w:fill="95B3D7" w:themeFill="accent1" w:themeFillTint="99"/>
          </w:tcPr>
          <w:p w14:paraId="02070630" w14:textId="77777777" w:rsidR="00B53D2F" w:rsidRPr="004B7F1D" w:rsidRDefault="00B53D2F" w:rsidP="0041310F">
            <w:pPr>
              <w:keepNext/>
              <w:spacing w:before="160" w:after="80"/>
              <w:ind w:firstLine="0"/>
              <w:jc w:val="center"/>
              <w:rPr>
                <w:b/>
                <w:sz w:val="18"/>
                <w:szCs w:val="18"/>
              </w:rPr>
            </w:pPr>
            <w:r w:rsidRPr="004B7F1D">
              <w:rPr>
                <w:b/>
                <w:sz w:val="18"/>
                <w:szCs w:val="18"/>
              </w:rPr>
              <w:t>Descrición</w:t>
            </w:r>
          </w:p>
        </w:tc>
      </w:tr>
      <w:tr w:rsidR="00B53D2F" w14:paraId="02AEC61A" w14:textId="77777777" w:rsidTr="0041310F">
        <w:trPr>
          <w:tblCellSpacing w:w="28" w:type="dxa"/>
          <w:jc w:val="center"/>
        </w:trPr>
        <w:tc>
          <w:tcPr>
            <w:tcW w:w="0" w:type="auto"/>
            <w:vMerge w:val="restart"/>
            <w:shd w:val="clear" w:color="auto" w:fill="B8CCE4" w:themeFill="accent1" w:themeFillTint="66"/>
          </w:tcPr>
          <w:p w14:paraId="25841493" w14:textId="77777777" w:rsidR="00B53D2F" w:rsidRPr="004B7F1D" w:rsidRDefault="00B53D2F" w:rsidP="00B53D2F">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&lt;</w:t>
            </w:r>
            <w:r>
              <w:rPr>
                <w:rFonts w:ascii="Courier New" w:hAnsi="Courier New" w:cs="Courier New"/>
                <w:sz w:val="18"/>
                <w:szCs w:val="18"/>
              </w:rPr>
              <w:t>a</w:t>
            </w:r>
            <w:r w:rsidRPr="004B7F1D">
              <w:rPr>
                <w:rFonts w:ascii="Courier New" w:hAnsi="Courier New" w:cs="Courier New"/>
                <w:sz w:val="18"/>
                <w:szCs w:val="18"/>
              </w:rPr>
              <w:t>&gt;</w:t>
            </w:r>
          </w:p>
        </w:tc>
        <w:tc>
          <w:tcPr>
            <w:tcW w:w="5670" w:type="dxa"/>
            <w:gridSpan w:val="2"/>
            <w:shd w:val="clear" w:color="auto" w:fill="B8CCE4" w:themeFill="accent1" w:themeFillTint="66"/>
          </w:tcPr>
          <w:p w14:paraId="57160446" w14:textId="77777777" w:rsidR="00B53D2F" w:rsidRPr="004B7F1D" w:rsidRDefault="00B53D2F" w:rsidP="0041310F">
            <w:pPr>
              <w:keepNext/>
              <w:spacing w:before="0" w:after="0"/>
              <w:ind w:firstLine="0"/>
              <w:jc w:val="center"/>
              <w:rPr>
                <w:sz w:val="18"/>
                <w:szCs w:val="18"/>
              </w:rPr>
            </w:pPr>
            <w:r w:rsidRPr="00B53D2F">
              <w:rPr>
                <w:sz w:val="18"/>
                <w:szCs w:val="18"/>
              </w:rPr>
              <w:t>Emprégase para incluír ligazóns nos documentos</w:t>
            </w:r>
            <w:r w:rsidRPr="004B7F1D">
              <w:rPr>
                <w:sz w:val="18"/>
                <w:szCs w:val="18"/>
              </w:rPr>
              <w:t>.</w:t>
            </w:r>
          </w:p>
        </w:tc>
      </w:tr>
      <w:tr w:rsidR="00B53D2F" w14:paraId="620914DA" w14:textId="77777777" w:rsidTr="0041310F">
        <w:trPr>
          <w:tblCellSpacing w:w="28" w:type="dxa"/>
          <w:jc w:val="center"/>
        </w:trPr>
        <w:tc>
          <w:tcPr>
            <w:tcW w:w="0" w:type="auto"/>
            <w:vMerge/>
            <w:shd w:val="clear" w:color="auto" w:fill="B8CCE4" w:themeFill="accent1" w:themeFillTint="66"/>
          </w:tcPr>
          <w:p w14:paraId="05F290AA" w14:textId="77777777" w:rsidR="00B53D2F" w:rsidRPr="004B7F1D" w:rsidRDefault="00B53D2F" w:rsidP="0041310F">
            <w:pPr>
              <w:keepNext/>
              <w:spacing w:before="0" w:after="0"/>
              <w:ind w:firstLine="0"/>
              <w:jc w:val="center"/>
              <w:rPr>
                <w:rFonts w:ascii="Courier New" w:hAnsi="Courier New" w:cs="Courier New"/>
                <w:sz w:val="18"/>
                <w:szCs w:val="18"/>
              </w:rPr>
            </w:pPr>
          </w:p>
        </w:tc>
        <w:tc>
          <w:tcPr>
            <w:tcW w:w="2041" w:type="dxa"/>
            <w:shd w:val="clear" w:color="auto" w:fill="95B3D7" w:themeFill="accent1" w:themeFillTint="99"/>
          </w:tcPr>
          <w:p w14:paraId="45A48C99" w14:textId="77777777" w:rsidR="00B53D2F" w:rsidRPr="004B7F1D" w:rsidRDefault="00B53D2F" w:rsidP="0041310F">
            <w:pPr>
              <w:keepNext/>
              <w:spacing w:before="0" w:after="0"/>
              <w:ind w:firstLine="0"/>
              <w:jc w:val="center"/>
              <w:rPr>
                <w:b/>
                <w:sz w:val="18"/>
                <w:szCs w:val="18"/>
              </w:rPr>
            </w:pPr>
            <w:r w:rsidRPr="004B7F1D">
              <w:rPr>
                <w:b/>
                <w:sz w:val="18"/>
                <w:szCs w:val="18"/>
              </w:rPr>
              <w:t>Atributo</w:t>
            </w:r>
          </w:p>
        </w:tc>
        <w:tc>
          <w:tcPr>
            <w:tcW w:w="5670" w:type="dxa"/>
            <w:shd w:val="clear" w:color="auto" w:fill="95B3D7" w:themeFill="accent1" w:themeFillTint="99"/>
          </w:tcPr>
          <w:p w14:paraId="54B294F3" w14:textId="77777777" w:rsidR="00B53D2F" w:rsidRPr="004B7F1D" w:rsidRDefault="00B53D2F" w:rsidP="0041310F">
            <w:pPr>
              <w:keepNext/>
              <w:spacing w:before="0" w:after="0"/>
              <w:ind w:firstLine="0"/>
              <w:jc w:val="center"/>
              <w:rPr>
                <w:b/>
                <w:sz w:val="18"/>
                <w:szCs w:val="18"/>
              </w:rPr>
            </w:pPr>
            <w:r w:rsidRPr="004B7F1D">
              <w:rPr>
                <w:b/>
                <w:sz w:val="18"/>
                <w:szCs w:val="18"/>
              </w:rPr>
              <w:t>Descrición</w:t>
            </w:r>
          </w:p>
        </w:tc>
      </w:tr>
      <w:tr w:rsidR="00B53D2F" w14:paraId="158705EC" w14:textId="77777777" w:rsidTr="0041310F">
        <w:trPr>
          <w:tblCellSpacing w:w="28" w:type="dxa"/>
          <w:jc w:val="center"/>
        </w:trPr>
        <w:tc>
          <w:tcPr>
            <w:tcW w:w="0" w:type="auto"/>
            <w:vMerge/>
            <w:shd w:val="clear" w:color="auto" w:fill="B8CCE4" w:themeFill="accent1" w:themeFillTint="66"/>
          </w:tcPr>
          <w:p w14:paraId="1171E297" w14:textId="77777777" w:rsidR="00B53D2F" w:rsidRPr="004B7F1D" w:rsidRDefault="00B53D2F" w:rsidP="0041310F">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590E63D7" w14:textId="77777777" w:rsidR="00B53D2F" w:rsidRPr="004B7F1D" w:rsidRDefault="00B53D2F" w:rsidP="0041310F">
            <w:pPr>
              <w:keepNext/>
              <w:spacing w:before="0" w:after="0"/>
              <w:ind w:firstLine="0"/>
              <w:jc w:val="center"/>
              <w:rPr>
                <w:rFonts w:ascii="Courier New" w:hAnsi="Courier New" w:cs="Courier New"/>
                <w:sz w:val="18"/>
                <w:szCs w:val="18"/>
              </w:rPr>
            </w:pPr>
            <w:r>
              <w:rPr>
                <w:rFonts w:ascii="Courier New" w:hAnsi="Courier New" w:cs="Courier New"/>
                <w:sz w:val="18"/>
                <w:szCs w:val="18"/>
              </w:rPr>
              <w:t>href</w:t>
            </w:r>
            <w:r w:rsidRPr="004B7F1D">
              <w:rPr>
                <w:rFonts w:ascii="Courier New" w:hAnsi="Courier New" w:cs="Courier New"/>
                <w:sz w:val="18"/>
                <w:szCs w:val="18"/>
              </w:rPr>
              <w:t>=”url”</w:t>
            </w:r>
          </w:p>
        </w:tc>
        <w:tc>
          <w:tcPr>
            <w:tcW w:w="5670" w:type="dxa"/>
            <w:shd w:val="clear" w:color="auto" w:fill="B8CCE4" w:themeFill="accent1" w:themeFillTint="66"/>
          </w:tcPr>
          <w:p w14:paraId="181916A9" w14:textId="77777777" w:rsidR="00B53D2F" w:rsidRPr="004B7F1D" w:rsidRDefault="00B53D2F" w:rsidP="00B53D2F">
            <w:pPr>
              <w:keepNext/>
              <w:spacing w:before="0" w:after="0"/>
              <w:ind w:firstLine="0"/>
              <w:jc w:val="center"/>
              <w:rPr>
                <w:sz w:val="18"/>
                <w:szCs w:val="18"/>
              </w:rPr>
            </w:pPr>
            <w:r>
              <w:rPr>
                <w:sz w:val="18"/>
                <w:szCs w:val="18"/>
              </w:rPr>
              <w:t>Indica a URL do recurso que se quere enlazar.</w:t>
            </w:r>
          </w:p>
        </w:tc>
      </w:tr>
      <w:tr w:rsidR="00B53D2F" w14:paraId="56B3A8DE" w14:textId="77777777" w:rsidTr="0041310F">
        <w:trPr>
          <w:tblCellSpacing w:w="28" w:type="dxa"/>
          <w:jc w:val="center"/>
        </w:trPr>
        <w:tc>
          <w:tcPr>
            <w:tcW w:w="0" w:type="auto"/>
            <w:vMerge/>
            <w:shd w:val="clear" w:color="auto" w:fill="B8CCE4" w:themeFill="accent1" w:themeFillTint="66"/>
          </w:tcPr>
          <w:p w14:paraId="77FAEEDF" w14:textId="77777777" w:rsidR="00B53D2F" w:rsidRPr="004B7F1D" w:rsidRDefault="00B53D2F" w:rsidP="0041310F">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70AACD6E" w14:textId="77777777" w:rsidR="00B53D2F" w:rsidRPr="004B7F1D" w:rsidRDefault="00B53D2F" w:rsidP="0041310F">
            <w:pPr>
              <w:keepNext/>
              <w:spacing w:before="0" w:after="0"/>
              <w:ind w:firstLine="0"/>
              <w:jc w:val="center"/>
              <w:rPr>
                <w:rFonts w:ascii="Courier New" w:hAnsi="Courier New" w:cs="Courier New"/>
                <w:sz w:val="18"/>
                <w:szCs w:val="18"/>
              </w:rPr>
            </w:pPr>
            <w:r>
              <w:rPr>
                <w:rFonts w:ascii="Courier New" w:hAnsi="Courier New" w:cs="Courier New"/>
                <w:sz w:val="18"/>
                <w:szCs w:val="18"/>
              </w:rPr>
              <w:t>name</w:t>
            </w:r>
            <w:r w:rsidRPr="004B7F1D">
              <w:rPr>
                <w:rFonts w:ascii="Courier New" w:hAnsi="Courier New" w:cs="Courier New"/>
                <w:sz w:val="18"/>
                <w:szCs w:val="18"/>
              </w:rPr>
              <w:t>=”texto”</w:t>
            </w:r>
          </w:p>
        </w:tc>
        <w:tc>
          <w:tcPr>
            <w:tcW w:w="5670" w:type="dxa"/>
            <w:shd w:val="clear" w:color="auto" w:fill="B8CCE4" w:themeFill="accent1" w:themeFillTint="66"/>
          </w:tcPr>
          <w:p w14:paraId="6397EEDE" w14:textId="77777777" w:rsidR="00B53D2F" w:rsidRPr="004B7F1D" w:rsidRDefault="00B53D2F" w:rsidP="0041310F">
            <w:pPr>
              <w:keepNext/>
              <w:spacing w:before="0" w:after="0"/>
              <w:ind w:firstLine="0"/>
              <w:jc w:val="center"/>
              <w:rPr>
                <w:sz w:val="18"/>
                <w:szCs w:val="18"/>
              </w:rPr>
            </w:pPr>
            <w:r>
              <w:rPr>
                <w:sz w:val="18"/>
                <w:szCs w:val="18"/>
              </w:rPr>
              <w:t>Permite nomear a ligazón para que se poida acceder dende outras ligaz</w:t>
            </w:r>
            <w:r w:rsidR="00E537FF">
              <w:rPr>
                <w:sz w:val="18"/>
                <w:szCs w:val="18"/>
              </w:rPr>
              <w:t>óns</w:t>
            </w:r>
            <w:r>
              <w:rPr>
                <w:sz w:val="18"/>
                <w:szCs w:val="18"/>
              </w:rPr>
              <w:t xml:space="preserve"> </w:t>
            </w:r>
            <w:r w:rsidR="00E537FF">
              <w:rPr>
                <w:sz w:val="18"/>
                <w:szCs w:val="18"/>
              </w:rPr>
              <w:t xml:space="preserve">(iso faise </w:t>
            </w:r>
            <w:r>
              <w:rPr>
                <w:sz w:val="18"/>
                <w:szCs w:val="18"/>
              </w:rPr>
              <w:t xml:space="preserve">antepoñendo o carácter </w:t>
            </w:r>
            <w:r w:rsidRPr="00E537FF">
              <w:rPr>
                <w:rFonts w:ascii="Courier New" w:hAnsi="Courier New" w:cs="Courier New"/>
                <w:sz w:val="18"/>
                <w:szCs w:val="18"/>
              </w:rPr>
              <w:t>#</w:t>
            </w:r>
            <w:r>
              <w:rPr>
                <w:sz w:val="18"/>
                <w:szCs w:val="18"/>
              </w:rPr>
              <w:t xml:space="preserve"> a ese nome</w:t>
            </w:r>
            <w:r w:rsidR="00E537FF">
              <w:rPr>
                <w:sz w:val="18"/>
                <w:szCs w:val="18"/>
              </w:rPr>
              <w:t xml:space="preserve"> dende o atributo </w:t>
            </w:r>
            <w:r w:rsidR="00E537FF" w:rsidRPr="00E537FF">
              <w:rPr>
                <w:rFonts w:ascii="Courier New" w:hAnsi="Courier New" w:cs="Courier New"/>
                <w:sz w:val="18"/>
                <w:szCs w:val="18"/>
              </w:rPr>
              <w:t>href</w:t>
            </w:r>
            <w:r w:rsidR="00E537FF">
              <w:rPr>
                <w:sz w:val="18"/>
                <w:szCs w:val="18"/>
              </w:rPr>
              <w:t>)</w:t>
            </w:r>
            <w:r>
              <w:rPr>
                <w:sz w:val="18"/>
                <w:szCs w:val="18"/>
              </w:rPr>
              <w:t>.</w:t>
            </w:r>
            <w:r w:rsidR="008C5353">
              <w:rPr>
                <w:sz w:val="18"/>
                <w:szCs w:val="18"/>
              </w:rPr>
              <w:t xml:space="preserve"> Os nomes empréganse principalmente para navegar contidos dunha mesma páxina web.</w:t>
            </w:r>
          </w:p>
        </w:tc>
      </w:tr>
      <w:tr w:rsidR="00B53D2F" w14:paraId="3AB3A81E" w14:textId="77777777" w:rsidTr="0041310F">
        <w:trPr>
          <w:tblCellSpacing w:w="28" w:type="dxa"/>
          <w:jc w:val="center"/>
        </w:trPr>
        <w:tc>
          <w:tcPr>
            <w:tcW w:w="0" w:type="auto"/>
            <w:vMerge/>
            <w:shd w:val="clear" w:color="auto" w:fill="B8CCE4" w:themeFill="accent1" w:themeFillTint="66"/>
          </w:tcPr>
          <w:p w14:paraId="45622DE8" w14:textId="77777777" w:rsidR="00B53D2F" w:rsidRPr="004B7F1D" w:rsidRDefault="00B53D2F" w:rsidP="0041310F">
            <w:pPr>
              <w:keepNext/>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6287EE47" w14:textId="77777777" w:rsidR="00B53D2F" w:rsidRPr="004B7F1D" w:rsidRDefault="00B53D2F" w:rsidP="0041310F">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height=”medida”</w:t>
            </w:r>
          </w:p>
        </w:tc>
        <w:tc>
          <w:tcPr>
            <w:tcW w:w="5670" w:type="dxa"/>
            <w:shd w:val="clear" w:color="auto" w:fill="B8CCE4" w:themeFill="accent1" w:themeFillTint="66"/>
          </w:tcPr>
          <w:p w14:paraId="13CD0132" w14:textId="77777777" w:rsidR="00B53D2F" w:rsidRPr="004B7F1D" w:rsidRDefault="00B53D2F" w:rsidP="0041310F">
            <w:pPr>
              <w:keepNext/>
              <w:spacing w:before="0" w:after="0"/>
              <w:ind w:firstLine="0"/>
              <w:jc w:val="center"/>
              <w:rPr>
                <w:sz w:val="18"/>
                <w:szCs w:val="18"/>
              </w:rPr>
            </w:pPr>
            <w:r w:rsidRPr="004B7F1D">
              <w:rPr>
                <w:sz w:val="18"/>
                <w:szCs w:val="18"/>
              </w:rPr>
              <w:t>Indica a altura coa que se debe amosar a imaxe (non é obrigatorio que coincida coa altura orixinal da imaxe)</w:t>
            </w:r>
            <w:r>
              <w:rPr>
                <w:sz w:val="18"/>
                <w:szCs w:val="18"/>
              </w:rPr>
              <w:t>.</w:t>
            </w:r>
          </w:p>
        </w:tc>
      </w:tr>
      <w:tr w:rsidR="00B53D2F" w14:paraId="1F6DC80D" w14:textId="77777777" w:rsidTr="0041310F">
        <w:trPr>
          <w:tblCellSpacing w:w="28" w:type="dxa"/>
          <w:jc w:val="center"/>
        </w:trPr>
        <w:tc>
          <w:tcPr>
            <w:tcW w:w="0" w:type="auto"/>
            <w:vMerge/>
            <w:shd w:val="clear" w:color="auto" w:fill="B8CCE4" w:themeFill="accent1" w:themeFillTint="66"/>
          </w:tcPr>
          <w:p w14:paraId="19454F48" w14:textId="77777777" w:rsidR="00B53D2F" w:rsidRPr="004B7F1D" w:rsidRDefault="00B53D2F" w:rsidP="0041310F">
            <w:pPr>
              <w:spacing w:before="0" w:after="0"/>
              <w:ind w:firstLine="0"/>
              <w:jc w:val="center"/>
              <w:rPr>
                <w:rFonts w:ascii="Courier New" w:hAnsi="Courier New" w:cs="Courier New"/>
                <w:sz w:val="18"/>
                <w:szCs w:val="18"/>
              </w:rPr>
            </w:pPr>
          </w:p>
        </w:tc>
        <w:tc>
          <w:tcPr>
            <w:tcW w:w="1985" w:type="dxa"/>
            <w:shd w:val="clear" w:color="auto" w:fill="B8CCE4" w:themeFill="accent1" w:themeFillTint="66"/>
          </w:tcPr>
          <w:p w14:paraId="12FF4278" w14:textId="77777777" w:rsidR="00B53D2F" w:rsidRPr="004B7F1D" w:rsidRDefault="00B53D2F" w:rsidP="0041310F">
            <w:pPr>
              <w:spacing w:before="0" w:after="0"/>
              <w:ind w:firstLine="0"/>
              <w:jc w:val="center"/>
              <w:rPr>
                <w:rFonts w:ascii="Courier New" w:hAnsi="Courier New" w:cs="Courier New"/>
                <w:sz w:val="18"/>
                <w:szCs w:val="18"/>
              </w:rPr>
            </w:pPr>
            <w:r w:rsidRPr="004B7F1D">
              <w:rPr>
                <w:rFonts w:ascii="Courier New" w:hAnsi="Courier New" w:cs="Courier New"/>
                <w:sz w:val="18"/>
                <w:szCs w:val="18"/>
              </w:rPr>
              <w:t>width=”medida”</w:t>
            </w:r>
          </w:p>
        </w:tc>
        <w:tc>
          <w:tcPr>
            <w:tcW w:w="5670" w:type="dxa"/>
            <w:shd w:val="clear" w:color="auto" w:fill="B8CCE4" w:themeFill="accent1" w:themeFillTint="66"/>
          </w:tcPr>
          <w:p w14:paraId="65A5A9BE" w14:textId="77777777" w:rsidR="00B53D2F" w:rsidRPr="004B7F1D" w:rsidRDefault="00B53D2F" w:rsidP="0041310F">
            <w:pPr>
              <w:keepLines/>
              <w:spacing w:before="0" w:after="0"/>
              <w:ind w:firstLine="0"/>
              <w:jc w:val="center"/>
              <w:rPr>
                <w:sz w:val="18"/>
                <w:szCs w:val="18"/>
              </w:rPr>
            </w:pPr>
            <w:r w:rsidRPr="004B7F1D">
              <w:rPr>
                <w:sz w:val="18"/>
                <w:szCs w:val="18"/>
              </w:rPr>
              <w:t>Indica a largura coa que se debe amosar a imaxe (non é obrigatorio que coincida coa altura orixinal da imaxe)</w:t>
            </w:r>
            <w:r>
              <w:rPr>
                <w:sz w:val="18"/>
                <w:szCs w:val="18"/>
              </w:rPr>
              <w:t>.</w:t>
            </w:r>
          </w:p>
        </w:tc>
      </w:tr>
    </w:tbl>
    <w:p w14:paraId="51A04F06" w14:textId="77777777" w:rsidR="00B71F8C" w:rsidRDefault="00B53D2F" w:rsidP="00B71F8C">
      <w:pPr>
        <w:spacing w:line="293" w:lineRule="exact"/>
        <w:rPr>
          <w:szCs w:val="20"/>
        </w:rPr>
      </w:pPr>
      <w:bookmarkStart w:id="17" w:name="page12"/>
      <w:bookmarkEnd w:id="17"/>
      <w:r>
        <w:t>A continuación, como viñamos facendo nos casos anterior, incluímos un exemplo de uso do introducido enriba:</w:t>
      </w:r>
    </w:p>
    <w:p w14:paraId="0E046AC8" w14:textId="77777777" w:rsidR="00B71F8C" w:rsidRPr="00B53D2F" w:rsidRDefault="00B71F8C" w:rsidP="00B53D2F">
      <w:pPr>
        <w:pStyle w:val="Scripting"/>
      </w:pPr>
      <w:r w:rsidRPr="00B53D2F">
        <w:t>&lt;!DOCTYPE html PUBLIC "-//W3C//DTD XHTML 1.0 Strict//EN" "http://www.w3.org/TR/xhtml1/DTD/xhtml1-strict.dtd"&gt; &lt;html xmlns="http://www.w3.org/1999/xhtml"&gt;</w:t>
      </w:r>
    </w:p>
    <w:p w14:paraId="5A8126B6" w14:textId="77777777" w:rsidR="00002781" w:rsidRPr="00B53D2F" w:rsidRDefault="00B53D2F" w:rsidP="00B53D2F">
      <w:pPr>
        <w:pStyle w:val="Scripting"/>
      </w:pPr>
      <w:r>
        <w:t xml:space="preserve">  </w:t>
      </w:r>
      <w:r w:rsidR="00B71F8C" w:rsidRPr="00B53D2F">
        <w:t>&lt;head&gt;</w:t>
      </w:r>
    </w:p>
    <w:p w14:paraId="27B70CD4" w14:textId="77777777" w:rsidR="00002781" w:rsidRPr="00B53D2F" w:rsidRDefault="00B53D2F" w:rsidP="00B53D2F">
      <w:pPr>
        <w:pStyle w:val="Scripting"/>
      </w:pPr>
      <w:r>
        <w:t xml:space="preserve">    </w:t>
      </w:r>
      <w:r w:rsidR="00B71F8C" w:rsidRPr="00B53D2F">
        <w:t>&lt;title&gt;</w:t>
      </w:r>
      <w:r>
        <w:t>Exemplo 2.7:</w:t>
      </w:r>
      <w:r w:rsidR="00B71F8C" w:rsidRPr="00B53D2F">
        <w:t xml:space="preserve"> ligazóns&lt;/title&gt;</w:t>
      </w:r>
    </w:p>
    <w:p w14:paraId="3473EC65" w14:textId="77777777" w:rsidR="00002781" w:rsidRPr="00B53D2F" w:rsidRDefault="00B53D2F" w:rsidP="00B53D2F">
      <w:pPr>
        <w:pStyle w:val="Scripting"/>
      </w:pPr>
      <w:r>
        <w:t xml:space="preserve">  </w:t>
      </w:r>
      <w:r w:rsidR="00B71F8C" w:rsidRPr="00B53D2F">
        <w:t>&lt;/head&gt;</w:t>
      </w:r>
    </w:p>
    <w:p w14:paraId="5E40AE30" w14:textId="77777777" w:rsidR="00002781" w:rsidRPr="00B53D2F" w:rsidRDefault="00B53D2F" w:rsidP="00B53D2F">
      <w:pPr>
        <w:pStyle w:val="Scripting"/>
      </w:pPr>
      <w:r>
        <w:t xml:space="preserve">  </w:t>
      </w:r>
      <w:r w:rsidR="00B71F8C" w:rsidRPr="00B53D2F">
        <w:t>&lt;body&gt;</w:t>
      </w:r>
    </w:p>
    <w:p w14:paraId="72675CEC" w14:textId="77777777" w:rsidR="00002781" w:rsidRPr="00B53D2F" w:rsidRDefault="00B53D2F" w:rsidP="00B53D2F">
      <w:pPr>
        <w:pStyle w:val="Scripting"/>
      </w:pPr>
      <w:r>
        <w:t xml:space="preserve">    </w:t>
      </w:r>
      <w:r w:rsidR="00B71F8C" w:rsidRPr="00B53D2F">
        <w:t>&lt;a href="#portal"&gt;Portal&lt;/a&gt;</w:t>
      </w:r>
    </w:p>
    <w:p w14:paraId="0264C2BF" w14:textId="77777777" w:rsidR="00002781" w:rsidRPr="00B53D2F" w:rsidRDefault="00B53D2F" w:rsidP="00B53D2F">
      <w:pPr>
        <w:pStyle w:val="Scripting"/>
      </w:pPr>
      <w:r>
        <w:t xml:space="preserve">    </w:t>
      </w:r>
      <w:r w:rsidR="00B71F8C" w:rsidRPr="00B53D2F">
        <w:t>&lt;a href="#recursos"&gt;Recursos&lt;/a&gt;</w:t>
      </w:r>
    </w:p>
    <w:p w14:paraId="6E8FDA59" w14:textId="77777777" w:rsidR="00002781" w:rsidRPr="00B53D2F" w:rsidRDefault="00B53D2F" w:rsidP="00B53D2F">
      <w:pPr>
        <w:pStyle w:val="Scripting"/>
      </w:pPr>
      <w:r>
        <w:t xml:space="preserve">    </w:t>
      </w:r>
      <w:r w:rsidR="00B71F8C" w:rsidRPr="00B53D2F">
        <w:t>&lt;h1&gt;Portal educativo&lt;/h1&gt;</w:t>
      </w:r>
    </w:p>
    <w:p w14:paraId="1FB874AF" w14:textId="77777777" w:rsidR="00002781" w:rsidRPr="00B53D2F" w:rsidRDefault="00B53D2F" w:rsidP="00B53D2F">
      <w:pPr>
        <w:pStyle w:val="Scripting"/>
      </w:pPr>
      <w:r>
        <w:t xml:space="preserve">    </w:t>
      </w:r>
      <w:r w:rsidR="00B71F8C" w:rsidRPr="00B53D2F">
        <w:t>&lt;a name="portal"/&gt;</w:t>
      </w:r>
    </w:p>
    <w:p w14:paraId="02611ACB" w14:textId="77777777" w:rsidR="00002781" w:rsidRPr="00B53D2F" w:rsidRDefault="00B53D2F" w:rsidP="00B53D2F">
      <w:pPr>
        <w:pStyle w:val="Scripting"/>
      </w:pPr>
      <w:r>
        <w:t xml:space="preserve">    </w:t>
      </w:r>
      <w:r w:rsidR="00B71F8C" w:rsidRPr="00B53D2F">
        <w:t>&lt;p&gt;Pódese acceder ao portal educativ</w:t>
      </w:r>
      <w:r w:rsidR="00E537FF">
        <w:t>o na &lt;a href="http://edu.xunta.gal</w:t>
      </w:r>
      <w:r w:rsidR="00B71F8C" w:rsidRPr="00B53D2F">
        <w:t>"&gt;seguinte ligazón&lt;/a&gt;.&lt;/p&gt;</w:t>
      </w:r>
    </w:p>
    <w:p w14:paraId="624DA095" w14:textId="77777777" w:rsidR="00002781" w:rsidRPr="00B53D2F" w:rsidRDefault="00B53D2F" w:rsidP="00B53D2F">
      <w:pPr>
        <w:pStyle w:val="Scripting"/>
      </w:pPr>
      <w:r>
        <w:t xml:space="preserve">    </w:t>
      </w:r>
      <w:r w:rsidR="00B71F8C" w:rsidRPr="00B53D2F">
        <w:t>&lt;h1&gt;Outros recursos&lt;/h1&gt;</w:t>
      </w:r>
    </w:p>
    <w:p w14:paraId="57164EDE" w14:textId="77777777" w:rsidR="00002781" w:rsidRPr="00B53D2F" w:rsidRDefault="00B53D2F" w:rsidP="00B53D2F">
      <w:pPr>
        <w:pStyle w:val="Scripting"/>
      </w:pPr>
      <w:r>
        <w:t xml:space="preserve">    </w:t>
      </w:r>
      <w:r w:rsidR="00B71F8C" w:rsidRPr="00B53D2F">
        <w:t>&lt;a name="recursos"/&gt;</w:t>
      </w:r>
    </w:p>
    <w:p w14:paraId="0DDC8A38" w14:textId="77777777" w:rsidR="00002781" w:rsidRPr="00B53D2F" w:rsidRDefault="00B53D2F" w:rsidP="00B53D2F">
      <w:pPr>
        <w:pStyle w:val="Scripting"/>
      </w:pPr>
      <w:r>
        <w:t xml:space="preserve">    </w:t>
      </w:r>
      <w:r w:rsidR="00B71F8C" w:rsidRPr="00B53D2F">
        <w:t>&lt;p&gt;Nesta sección iremos poñendo outras ligazóns de páxinas interesantes.&lt;/p&gt;</w:t>
      </w:r>
    </w:p>
    <w:p w14:paraId="60AF4B93" w14:textId="77777777" w:rsidR="00002781" w:rsidRPr="00B53D2F" w:rsidRDefault="00B53D2F" w:rsidP="00B53D2F">
      <w:pPr>
        <w:pStyle w:val="Scripting"/>
      </w:pPr>
      <w:r>
        <w:t xml:space="preserve">    </w:t>
      </w:r>
      <w:r w:rsidR="00B71F8C" w:rsidRPr="00B53D2F">
        <w:t>&lt;/body&gt;</w:t>
      </w:r>
    </w:p>
    <w:p w14:paraId="3FF34050" w14:textId="77777777" w:rsidR="00B71F8C" w:rsidRDefault="00B71F8C" w:rsidP="00B53D2F">
      <w:pPr>
        <w:pStyle w:val="Scripting"/>
      </w:pPr>
      <w:r w:rsidRPr="00B53D2F">
        <w:t>&lt;/html&gt;</w:t>
      </w:r>
    </w:p>
    <w:p w14:paraId="71F704D7" w14:textId="77777777" w:rsidR="00DA197A" w:rsidRDefault="00DA197A" w:rsidP="00DA197A">
      <w:pPr>
        <w:pStyle w:val="IlustraTabla0"/>
      </w:pPr>
      <w:r>
        <w:t xml:space="preserve">Exemplo 2.7: </w:t>
      </w:r>
      <w:r w:rsidR="009D252F">
        <w:t>emprega</w:t>
      </w:r>
      <w:r>
        <w:t xml:space="preserve"> </w:t>
      </w:r>
      <w:r w:rsidR="00A778EB">
        <w:t>dos hipervínculos</w:t>
      </w:r>
      <w:r>
        <w:t>.</w:t>
      </w:r>
    </w:p>
    <w:p w14:paraId="2C81ACC2" w14:textId="77777777" w:rsidR="008C5353" w:rsidRDefault="008C5353" w:rsidP="008C5353">
      <w:r>
        <w:t>Sendo o resultado de visualizar a páxina anterior algo así:</w:t>
      </w:r>
    </w:p>
    <w:p w14:paraId="05CD63AD" w14:textId="77777777" w:rsidR="008C5353" w:rsidRDefault="008C5353" w:rsidP="008C5353">
      <w:pPr>
        <w:ind w:firstLine="0"/>
        <w:jc w:val="center"/>
      </w:pPr>
      <w:r>
        <w:rPr>
          <w:noProof/>
          <w:lang w:eastAsia="gl-ES"/>
        </w:rPr>
        <w:drawing>
          <wp:inline distT="0" distB="0" distL="0" distR="0" wp14:anchorId="5F9ABECE" wp14:editId="4E96D527">
            <wp:extent cx="2880000" cy="142758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0000" cy="1427586"/>
                    </a:xfrm>
                    <a:prstGeom prst="rect">
                      <a:avLst/>
                    </a:prstGeom>
                  </pic:spPr>
                </pic:pic>
              </a:graphicData>
            </a:graphic>
          </wp:inline>
        </w:drawing>
      </w:r>
    </w:p>
    <w:p w14:paraId="3375851E" w14:textId="77777777" w:rsidR="008C5353" w:rsidRDefault="008C5353" w:rsidP="008C5353">
      <w:pPr>
        <w:pStyle w:val="Ttulo1"/>
      </w:pPr>
      <w:bookmarkStart w:id="18" w:name="_Toc151050155"/>
      <w:r>
        <w:lastRenderedPageBreak/>
        <w:t>Táboas</w:t>
      </w:r>
      <w:bookmarkEnd w:id="18"/>
    </w:p>
    <w:p w14:paraId="3E809C40" w14:textId="77777777" w:rsidR="008C5353" w:rsidRDefault="008C5353" w:rsidP="008C5353">
      <w:pPr>
        <w:rPr>
          <w:noProof/>
          <w:szCs w:val="20"/>
          <w:lang w:val="en-US" w:eastAsia="en-US"/>
        </w:rPr>
      </w:pPr>
      <w:r>
        <w:rPr>
          <w:noProof/>
          <w:szCs w:val="20"/>
          <w:lang w:val="en-US" w:eastAsia="en-US"/>
        </w:rPr>
        <w:t xml:space="preserve">AS </w:t>
      </w:r>
      <w:r>
        <w:rPr>
          <w:b/>
          <w:noProof/>
          <w:szCs w:val="20"/>
          <w:lang w:val="en-US" w:eastAsia="en-US"/>
        </w:rPr>
        <w:t>táboas</w:t>
      </w:r>
      <w:r>
        <w:rPr>
          <w:noProof/>
          <w:szCs w:val="20"/>
          <w:lang w:val="en-US" w:eastAsia="en-US"/>
        </w:rPr>
        <w:t xml:space="preserve"> de HTML5/XHTML son un tipo de estrutura que aporta «rixidez» ás páxinas web. É precisamente a súa inflexibilidade e dificultade de manexo a que fixo que foran desaparecen (especialmente coa introdución da Web 2.0) e que hoxe en día só aparezan en contextos limitados.</w:t>
      </w:r>
    </w:p>
    <w:p w14:paraId="66F7209C" w14:textId="77777777" w:rsidR="008C5353" w:rsidRDefault="008C5353" w:rsidP="008C5353">
      <w:pPr>
        <w:rPr>
          <w:noProof/>
          <w:szCs w:val="20"/>
          <w:lang w:val="en-US" w:eastAsia="en-US"/>
        </w:rPr>
      </w:pPr>
      <w:r>
        <w:rPr>
          <w:noProof/>
          <w:szCs w:val="20"/>
          <w:lang w:val="en-US" w:eastAsia="en-US"/>
        </w:rPr>
        <w:t>Na seguinte imaxe vemos un exemplo de táboa HTML, identificando cadansúa parte:</w:t>
      </w:r>
    </w:p>
    <w:p w14:paraId="31AAE6F3" w14:textId="77777777" w:rsidR="008C5353" w:rsidRDefault="008C5353" w:rsidP="008C5353">
      <w:pPr>
        <w:ind w:firstLine="0"/>
        <w:jc w:val="center"/>
      </w:pPr>
      <w:r>
        <w:rPr>
          <w:noProof/>
          <w:szCs w:val="20"/>
          <w:lang w:eastAsia="gl-ES"/>
        </w:rPr>
        <w:drawing>
          <wp:inline distT="0" distB="0" distL="0" distR="0" wp14:anchorId="0B7C1DBA" wp14:editId="338D12E8">
            <wp:extent cx="3546475" cy="12760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l="20389" t="1982" r="17243" b="5316"/>
                    <a:stretch/>
                  </pic:blipFill>
                  <pic:spPr bwMode="auto">
                    <a:xfrm>
                      <a:off x="0" y="0"/>
                      <a:ext cx="3548484" cy="1276788"/>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3"/>
        <w:gridCol w:w="2045"/>
        <w:gridCol w:w="56"/>
        <w:gridCol w:w="5754"/>
      </w:tblGrid>
      <w:tr w:rsidR="008C5353" w14:paraId="2AAED9D2" w14:textId="77777777" w:rsidTr="008C5353">
        <w:trPr>
          <w:tblCellSpacing w:w="28" w:type="dxa"/>
          <w:jc w:val="center"/>
        </w:trPr>
        <w:tc>
          <w:tcPr>
            <w:tcW w:w="0" w:type="auto"/>
            <w:shd w:val="clear" w:color="auto" w:fill="95B3D7" w:themeFill="accent1" w:themeFillTint="99"/>
          </w:tcPr>
          <w:p w14:paraId="046ACFCC" w14:textId="77777777" w:rsidR="008C5353" w:rsidRPr="004B7F1D" w:rsidRDefault="008C5353" w:rsidP="0041310F">
            <w:pPr>
              <w:keepNext/>
              <w:spacing w:before="160" w:after="80"/>
              <w:ind w:firstLine="0"/>
              <w:jc w:val="center"/>
              <w:rPr>
                <w:b/>
                <w:sz w:val="18"/>
                <w:szCs w:val="18"/>
              </w:rPr>
            </w:pPr>
            <w:r w:rsidRPr="004B7F1D">
              <w:rPr>
                <w:b/>
                <w:sz w:val="18"/>
                <w:szCs w:val="18"/>
              </w:rPr>
              <w:t>Etiqueta</w:t>
            </w:r>
          </w:p>
        </w:tc>
        <w:tc>
          <w:tcPr>
            <w:tcW w:w="7767" w:type="dxa"/>
            <w:gridSpan w:val="3"/>
            <w:shd w:val="clear" w:color="auto" w:fill="95B3D7" w:themeFill="accent1" w:themeFillTint="99"/>
          </w:tcPr>
          <w:p w14:paraId="10B27E95" w14:textId="77777777" w:rsidR="008C5353" w:rsidRPr="004B7F1D" w:rsidRDefault="008C5353" w:rsidP="0041310F">
            <w:pPr>
              <w:keepNext/>
              <w:spacing w:before="160" w:after="80"/>
              <w:ind w:firstLine="0"/>
              <w:jc w:val="center"/>
              <w:rPr>
                <w:b/>
                <w:sz w:val="18"/>
                <w:szCs w:val="18"/>
              </w:rPr>
            </w:pPr>
            <w:r w:rsidRPr="004B7F1D">
              <w:rPr>
                <w:b/>
                <w:sz w:val="18"/>
                <w:szCs w:val="18"/>
              </w:rPr>
              <w:t>Descrición</w:t>
            </w:r>
          </w:p>
        </w:tc>
      </w:tr>
      <w:tr w:rsidR="00F34E53" w14:paraId="109068AE" w14:textId="77777777" w:rsidTr="008C5353">
        <w:trPr>
          <w:tblCellSpacing w:w="28" w:type="dxa"/>
          <w:jc w:val="center"/>
        </w:trPr>
        <w:tc>
          <w:tcPr>
            <w:tcW w:w="0" w:type="auto"/>
            <w:vMerge w:val="restart"/>
            <w:shd w:val="clear" w:color="auto" w:fill="B8CCE4" w:themeFill="accent1" w:themeFillTint="66"/>
          </w:tcPr>
          <w:p w14:paraId="10E70FE7" w14:textId="77777777" w:rsidR="00F34E53" w:rsidRPr="004B7F1D" w:rsidRDefault="00F34E53" w:rsidP="0041310F">
            <w:pPr>
              <w:keepNext/>
              <w:spacing w:before="0" w:after="0"/>
              <w:ind w:firstLine="0"/>
              <w:jc w:val="center"/>
              <w:rPr>
                <w:rFonts w:ascii="Courier New" w:hAnsi="Courier New" w:cs="Courier New"/>
                <w:sz w:val="18"/>
                <w:szCs w:val="18"/>
              </w:rPr>
            </w:pPr>
            <w:r w:rsidRPr="004B7F1D">
              <w:rPr>
                <w:rFonts w:ascii="Courier New" w:hAnsi="Courier New" w:cs="Courier New"/>
                <w:sz w:val="18"/>
                <w:szCs w:val="18"/>
              </w:rPr>
              <w:t>&lt;</w:t>
            </w:r>
            <w:r>
              <w:rPr>
                <w:rFonts w:ascii="Courier New" w:hAnsi="Courier New" w:cs="Courier New"/>
                <w:sz w:val="18"/>
                <w:szCs w:val="18"/>
              </w:rPr>
              <w:t>table</w:t>
            </w:r>
            <w:r w:rsidRPr="004B7F1D">
              <w:rPr>
                <w:rFonts w:ascii="Courier New" w:hAnsi="Courier New" w:cs="Courier New"/>
                <w:sz w:val="18"/>
                <w:szCs w:val="18"/>
              </w:rPr>
              <w:t>&gt;</w:t>
            </w:r>
          </w:p>
        </w:tc>
        <w:tc>
          <w:tcPr>
            <w:tcW w:w="7767" w:type="dxa"/>
            <w:gridSpan w:val="3"/>
            <w:shd w:val="clear" w:color="auto" w:fill="B8CCE4" w:themeFill="accent1" w:themeFillTint="66"/>
          </w:tcPr>
          <w:p w14:paraId="0B59D6C1" w14:textId="77777777" w:rsidR="00F34E53" w:rsidRPr="004B7F1D" w:rsidRDefault="00F34E53" w:rsidP="008C5353">
            <w:pPr>
              <w:keepNext/>
              <w:spacing w:before="0" w:after="0"/>
              <w:ind w:firstLine="0"/>
              <w:jc w:val="center"/>
              <w:rPr>
                <w:sz w:val="18"/>
                <w:szCs w:val="18"/>
              </w:rPr>
            </w:pPr>
            <w:r w:rsidRPr="00B53D2F">
              <w:rPr>
                <w:sz w:val="18"/>
                <w:szCs w:val="18"/>
              </w:rPr>
              <w:t xml:space="preserve">Emprégase para </w:t>
            </w:r>
            <w:r>
              <w:rPr>
                <w:sz w:val="18"/>
                <w:szCs w:val="18"/>
              </w:rPr>
              <w:t>definir unha táboa</w:t>
            </w:r>
            <w:r w:rsidRPr="004B7F1D">
              <w:rPr>
                <w:sz w:val="18"/>
                <w:szCs w:val="18"/>
              </w:rPr>
              <w:t>.</w:t>
            </w:r>
          </w:p>
        </w:tc>
      </w:tr>
      <w:tr w:rsidR="00F34E53" w14:paraId="3734FA96" w14:textId="77777777" w:rsidTr="00F34E53">
        <w:trPr>
          <w:tblCellSpacing w:w="28" w:type="dxa"/>
          <w:jc w:val="center"/>
        </w:trPr>
        <w:tc>
          <w:tcPr>
            <w:tcW w:w="0" w:type="auto"/>
            <w:vMerge/>
            <w:shd w:val="clear" w:color="auto" w:fill="B8CCE4" w:themeFill="accent1" w:themeFillTint="66"/>
          </w:tcPr>
          <w:p w14:paraId="0F0CA864" w14:textId="77777777" w:rsidR="00F34E53" w:rsidRPr="004B7F1D" w:rsidRDefault="00F34E53" w:rsidP="00F34E53">
            <w:pPr>
              <w:keepNext/>
              <w:spacing w:before="0" w:after="0"/>
              <w:ind w:firstLine="0"/>
              <w:jc w:val="center"/>
              <w:rPr>
                <w:rFonts w:ascii="Courier New" w:hAnsi="Courier New" w:cs="Courier New"/>
                <w:sz w:val="18"/>
                <w:szCs w:val="18"/>
              </w:rPr>
            </w:pPr>
          </w:p>
        </w:tc>
        <w:tc>
          <w:tcPr>
            <w:tcW w:w="1989" w:type="dxa"/>
            <w:shd w:val="clear" w:color="auto" w:fill="95B3D7" w:themeFill="accent1" w:themeFillTint="99"/>
          </w:tcPr>
          <w:p w14:paraId="73A4BB3F" w14:textId="77777777" w:rsidR="00F34E53" w:rsidRPr="004B7F1D" w:rsidRDefault="00F34E53" w:rsidP="00F34E53">
            <w:pPr>
              <w:keepNext/>
              <w:spacing w:before="0" w:after="0"/>
              <w:ind w:firstLine="0"/>
              <w:jc w:val="center"/>
              <w:rPr>
                <w:b/>
                <w:sz w:val="18"/>
                <w:szCs w:val="18"/>
              </w:rPr>
            </w:pPr>
            <w:r w:rsidRPr="004B7F1D">
              <w:rPr>
                <w:b/>
                <w:sz w:val="18"/>
                <w:szCs w:val="18"/>
              </w:rPr>
              <w:t>Atributo</w:t>
            </w:r>
          </w:p>
        </w:tc>
        <w:tc>
          <w:tcPr>
            <w:tcW w:w="5722" w:type="dxa"/>
            <w:gridSpan w:val="2"/>
            <w:shd w:val="clear" w:color="auto" w:fill="95B3D7" w:themeFill="accent1" w:themeFillTint="99"/>
          </w:tcPr>
          <w:p w14:paraId="11B06590" w14:textId="77777777" w:rsidR="00F34E53" w:rsidRPr="004B7F1D" w:rsidRDefault="00F34E53" w:rsidP="00F34E53">
            <w:pPr>
              <w:keepNext/>
              <w:spacing w:before="0" w:after="0"/>
              <w:ind w:firstLine="0"/>
              <w:jc w:val="center"/>
              <w:rPr>
                <w:b/>
                <w:sz w:val="18"/>
                <w:szCs w:val="18"/>
              </w:rPr>
            </w:pPr>
            <w:r w:rsidRPr="004B7F1D">
              <w:rPr>
                <w:b/>
                <w:sz w:val="18"/>
                <w:szCs w:val="18"/>
              </w:rPr>
              <w:t>Descrición</w:t>
            </w:r>
          </w:p>
        </w:tc>
      </w:tr>
      <w:tr w:rsidR="00F34E53" w14:paraId="1000E279" w14:textId="77777777" w:rsidTr="00F34E53">
        <w:trPr>
          <w:tblCellSpacing w:w="28" w:type="dxa"/>
          <w:jc w:val="center"/>
        </w:trPr>
        <w:tc>
          <w:tcPr>
            <w:tcW w:w="0" w:type="auto"/>
            <w:vMerge/>
            <w:shd w:val="clear" w:color="auto" w:fill="B8CCE4" w:themeFill="accent1" w:themeFillTint="66"/>
          </w:tcPr>
          <w:p w14:paraId="067E2BF4" w14:textId="77777777" w:rsidR="00F34E53" w:rsidRPr="004B7F1D" w:rsidRDefault="00F34E53" w:rsidP="0041310F">
            <w:pPr>
              <w:keepNext/>
              <w:spacing w:before="0" w:after="0"/>
              <w:ind w:firstLine="0"/>
              <w:jc w:val="center"/>
              <w:rPr>
                <w:rFonts w:ascii="Courier New" w:hAnsi="Courier New" w:cs="Courier New"/>
                <w:sz w:val="18"/>
                <w:szCs w:val="18"/>
              </w:rPr>
            </w:pPr>
          </w:p>
        </w:tc>
        <w:tc>
          <w:tcPr>
            <w:tcW w:w="1989" w:type="dxa"/>
            <w:shd w:val="clear" w:color="auto" w:fill="B8CCE4" w:themeFill="accent1" w:themeFillTint="66"/>
          </w:tcPr>
          <w:p w14:paraId="3168F2DA" w14:textId="77777777" w:rsidR="00F34E53" w:rsidRPr="00F34E53" w:rsidRDefault="00F34E53" w:rsidP="008C5353">
            <w:pPr>
              <w:keepNext/>
              <w:spacing w:before="0" w:after="0"/>
              <w:ind w:firstLine="0"/>
              <w:jc w:val="center"/>
              <w:rPr>
                <w:rFonts w:ascii="Courier New" w:hAnsi="Courier New" w:cs="Courier New"/>
                <w:sz w:val="18"/>
                <w:szCs w:val="18"/>
              </w:rPr>
            </w:pPr>
            <w:r w:rsidRPr="00F34E53">
              <w:rPr>
                <w:rFonts w:ascii="Courier New" w:hAnsi="Courier New" w:cs="Courier New"/>
                <w:sz w:val="18"/>
                <w:szCs w:val="18"/>
              </w:rPr>
              <w:t>border=”medida”</w:t>
            </w:r>
          </w:p>
        </w:tc>
        <w:tc>
          <w:tcPr>
            <w:tcW w:w="5722" w:type="dxa"/>
            <w:gridSpan w:val="2"/>
            <w:shd w:val="clear" w:color="auto" w:fill="B8CCE4" w:themeFill="accent1" w:themeFillTint="66"/>
          </w:tcPr>
          <w:p w14:paraId="22396C6A" w14:textId="77777777" w:rsidR="00F34E53" w:rsidRPr="00B53D2F" w:rsidRDefault="00F34E53" w:rsidP="008C5353">
            <w:pPr>
              <w:keepNext/>
              <w:spacing w:before="0" w:after="0"/>
              <w:ind w:firstLine="0"/>
              <w:jc w:val="center"/>
              <w:rPr>
                <w:sz w:val="18"/>
                <w:szCs w:val="18"/>
              </w:rPr>
            </w:pPr>
            <w:r>
              <w:rPr>
                <w:sz w:val="18"/>
                <w:szCs w:val="18"/>
              </w:rPr>
              <w:t>Permite indicar a largura do bordo da táboa.</w:t>
            </w:r>
          </w:p>
        </w:tc>
      </w:tr>
      <w:tr w:rsidR="008C5353" w14:paraId="02872222" w14:textId="77777777" w:rsidTr="008C5353">
        <w:trPr>
          <w:tblCellSpacing w:w="28" w:type="dxa"/>
          <w:jc w:val="center"/>
        </w:trPr>
        <w:tc>
          <w:tcPr>
            <w:tcW w:w="0" w:type="auto"/>
            <w:shd w:val="clear" w:color="auto" w:fill="B8CCE4" w:themeFill="accent1" w:themeFillTint="66"/>
          </w:tcPr>
          <w:p w14:paraId="0CFCE5C5" w14:textId="77777777" w:rsidR="008C5353" w:rsidRPr="004B7F1D" w:rsidRDefault="008C5353" w:rsidP="0041310F">
            <w:pPr>
              <w:keepNext/>
              <w:spacing w:before="0" w:after="0"/>
              <w:ind w:firstLine="0"/>
              <w:jc w:val="center"/>
              <w:rPr>
                <w:rFonts w:ascii="Courier New" w:hAnsi="Courier New" w:cs="Courier New"/>
                <w:sz w:val="18"/>
                <w:szCs w:val="18"/>
              </w:rPr>
            </w:pPr>
            <w:r>
              <w:rPr>
                <w:rFonts w:ascii="Courier New" w:hAnsi="Courier New" w:cs="Courier New"/>
                <w:sz w:val="18"/>
                <w:szCs w:val="18"/>
              </w:rPr>
              <w:t>&lt;tr&gt;</w:t>
            </w:r>
          </w:p>
        </w:tc>
        <w:tc>
          <w:tcPr>
            <w:tcW w:w="7767" w:type="dxa"/>
            <w:gridSpan w:val="3"/>
            <w:shd w:val="clear" w:color="auto" w:fill="B8CCE4" w:themeFill="accent1" w:themeFillTint="66"/>
          </w:tcPr>
          <w:p w14:paraId="5D0777AD" w14:textId="77777777" w:rsidR="008C5353" w:rsidRPr="00B53D2F" w:rsidRDefault="008C5353" w:rsidP="0041310F">
            <w:pPr>
              <w:keepNext/>
              <w:spacing w:before="0" w:after="0"/>
              <w:ind w:firstLine="0"/>
              <w:jc w:val="center"/>
              <w:rPr>
                <w:sz w:val="18"/>
                <w:szCs w:val="18"/>
              </w:rPr>
            </w:pPr>
            <w:r>
              <w:rPr>
                <w:sz w:val="18"/>
                <w:szCs w:val="18"/>
              </w:rPr>
              <w:t>Emprégase para definir unha fila dentro dunha táboa.</w:t>
            </w:r>
          </w:p>
        </w:tc>
      </w:tr>
      <w:tr w:rsidR="008C5353" w14:paraId="144582D7" w14:textId="77777777" w:rsidTr="008C5353">
        <w:trPr>
          <w:tblCellSpacing w:w="28" w:type="dxa"/>
          <w:jc w:val="center"/>
        </w:trPr>
        <w:tc>
          <w:tcPr>
            <w:tcW w:w="0" w:type="auto"/>
            <w:shd w:val="clear" w:color="auto" w:fill="B8CCE4" w:themeFill="accent1" w:themeFillTint="66"/>
          </w:tcPr>
          <w:p w14:paraId="1535369D" w14:textId="77777777" w:rsidR="008C5353" w:rsidRPr="004B7F1D" w:rsidRDefault="008C5353" w:rsidP="008C5353">
            <w:pPr>
              <w:spacing w:before="0" w:after="0"/>
              <w:ind w:firstLine="0"/>
              <w:jc w:val="center"/>
              <w:rPr>
                <w:rFonts w:ascii="Courier New" w:hAnsi="Courier New" w:cs="Courier New"/>
                <w:sz w:val="18"/>
                <w:szCs w:val="18"/>
              </w:rPr>
            </w:pPr>
            <w:r>
              <w:rPr>
                <w:rFonts w:ascii="Courier New" w:hAnsi="Courier New" w:cs="Courier New"/>
                <w:sz w:val="18"/>
                <w:szCs w:val="18"/>
              </w:rPr>
              <w:t>&lt;caption&gt;</w:t>
            </w:r>
          </w:p>
        </w:tc>
        <w:tc>
          <w:tcPr>
            <w:tcW w:w="7767" w:type="dxa"/>
            <w:gridSpan w:val="3"/>
            <w:shd w:val="clear" w:color="auto" w:fill="B8CCE4" w:themeFill="accent1" w:themeFillTint="66"/>
          </w:tcPr>
          <w:p w14:paraId="357CEAB9" w14:textId="77777777" w:rsidR="008C5353" w:rsidRPr="008C5353" w:rsidRDefault="008C5353" w:rsidP="008C5353">
            <w:pPr>
              <w:keepNext/>
              <w:spacing w:before="0" w:after="0"/>
              <w:ind w:firstLine="0"/>
              <w:jc w:val="center"/>
              <w:rPr>
                <w:sz w:val="18"/>
                <w:szCs w:val="18"/>
              </w:rPr>
            </w:pPr>
            <w:r>
              <w:rPr>
                <w:sz w:val="18"/>
                <w:szCs w:val="18"/>
              </w:rPr>
              <w:t>Empr</w:t>
            </w:r>
            <w:r w:rsidR="00362530">
              <w:rPr>
                <w:sz w:val="18"/>
                <w:szCs w:val="18"/>
              </w:rPr>
              <w:t>égase para definir</w:t>
            </w:r>
            <w:r>
              <w:rPr>
                <w:sz w:val="18"/>
                <w:szCs w:val="18"/>
              </w:rPr>
              <w:t xml:space="preserve"> o título da táboa.</w:t>
            </w:r>
          </w:p>
        </w:tc>
      </w:tr>
      <w:tr w:rsidR="008C5353" w14:paraId="5F6E6390" w14:textId="77777777" w:rsidTr="008C5353">
        <w:trPr>
          <w:tblCellSpacing w:w="28" w:type="dxa"/>
          <w:jc w:val="center"/>
        </w:trPr>
        <w:tc>
          <w:tcPr>
            <w:tcW w:w="0" w:type="auto"/>
            <w:vMerge w:val="restart"/>
            <w:shd w:val="clear" w:color="auto" w:fill="B8CCE4" w:themeFill="accent1" w:themeFillTint="66"/>
          </w:tcPr>
          <w:p w14:paraId="49B93E75" w14:textId="77777777" w:rsidR="008C5353" w:rsidRPr="004B7F1D" w:rsidRDefault="008C5353" w:rsidP="0041310F">
            <w:pPr>
              <w:keepNext/>
              <w:spacing w:before="0" w:after="0"/>
              <w:ind w:firstLine="0"/>
              <w:jc w:val="center"/>
              <w:rPr>
                <w:rFonts w:ascii="Courier New" w:hAnsi="Courier New" w:cs="Courier New"/>
                <w:sz w:val="18"/>
                <w:szCs w:val="18"/>
              </w:rPr>
            </w:pPr>
            <w:r>
              <w:rPr>
                <w:rFonts w:ascii="Courier New" w:hAnsi="Courier New" w:cs="Courier New"/>
                <w:sz w:val="18"/>
                <w:szCs w:val="18"/>
              </w:rPr>
              <w:t>&lt;td&gt;</w:t>
            </w:r>
          </w:p>
        </w:tc>
        <w:tc>
          <w:tcPr>
            <w:tcW w:w="7767" w:type="dxa"/>
            <w:gridSpan w:val="3"/>
            <w:shd w:val="clear" w:color="auto" w:fill="B8CCE4" w:themeFill="accent1" w:themeFillTint="66"/>
          </w:tcPr>
          <w:p w14:paraId="629DEBDD" w14:textId="77777777" w:rsidR="008C5353" w:rsidRPr="00B53D2F" w:rsidRDefault="008C5353" w:rsidP="0041310F">
            <w:pPr>
              <w:keepNext/>
              <w:spacing w:before="0" w:after="0"/>
              <w:ind w:firstLine="0"/>
              <w:jc w:val="center"/>
              <w:rPr>
                <w:sz w:val="18"/>
                <w:szCs w:val="18"/>
              </w:rPr>
            </w:pPr>
            <w:r>
              <w:rPr>
                <w:sz w:val="18"/>
                <w:szCs w:val="18"/>
              </w:rPr>
              <w:t>Emprégase para definir unha cela dentro dunha táboa.</w:t>
            </w:r>
          </w:p>
        </w:tc>
      </w:tr>
      <w:tr w:rsidR="008C5353" w14:paraId="2EC2F714" w14:textId="77777777" w:rsidTr="0041310F">
        <w:trPr>
          <w:tblCellSpacing w:w="28" w:type="dxa"/>
          <w:jc w:val="center"/>
        </w:trPr>
        <w:tc>
          <w:tcPr>
            <w:tcW w:w="0" w:type="auto"/>
            <w:vMerge/>
            <w:shd w:val="clear" w:color="auto" w:fill="B8CCE4" w:themeFill="accent1" w:themeFillTint="66"/>
          </w:tcPr>
          <w:p w14:paraId="28EE62D5" w14:textId="77777777" w:rsidR="008C5353" w:rsidRPr="004B7F1D" w:rsidRDefault="008C5353" w:rsidP="0041310F">
            <w:pPr>
              <w:keepNext/>
              <w:spacing w:before="0" w:after="0"/>
              <w:ind w:firstLine="0"/>
              <w:jc w:val="center"/>
              <w:rPr>
                <w:rFonts w:ascii="Courier New" w:hAnsi="Courier New" w:cs="Courier New"/>
                <w:sz w:val="18"/>
                <w:szCs w:val="18"/>
              </w:rPr>
            </w:pPr>
          </w:p>
        </w:tc>
        <w:tc>
          <w:tcPr>
            <w:tcW w:w="2041" w:type="dxa"/>
            <w:gridSpan w:val="2"/>
            <w:shd w:val="clear" w:color="auto" w:fill="95B3D7" w:themeFill="accent1" w:themeFillTint="99"/>
          </w:tcPr>
          <w:p w14:paraId="5C523ED9" w14:textId="77777777" w:rsidR="008C5353" w:rsidRPr="004B7F1D" w:rsidRDefault="008C5353" w:rsidP="0041310F">
            <w:pPr>
              <w:keepNext/>
              <w:spacing w:before="0" w:after="0"/>
              <w:ind w:firstLine="0"/>
              <w:jc w:val="center"/>
              <w:rPr>
                <w:b/>
                <w:sz w:val="18"/>
                <w:szCs w:val="18"/>
              </w:rPr>
            </w:pPr>
            <w:r w:rsidRPr="004B7F1D">
              <w:rPr>
                <w:b/>
                <w:sz w:val="18"/>
                <w:szCs w:val="18"/>
              </w:rPr>
              <w:t>Atributo</w:t>
            </w:r>
          </w:p>
        </w:tc>
        <w:tc>
          <w:tcPr>
            <w:tcW w:w="5670" w:type="dxa"/>
            <w:shd w:val="clear" w:color="auto" w:fill="95B3D7" w:themeFill="accent1" w:themeFillTint="99"/>
          </w:tcPr>
          <w:p w14:paraId="5A41F0E2" w14:textId="77777777" w:rsidR="008C5353" w:rsidRPr="004B7F1D" w:rsidRDefault="008C5353" w:rsidP="0041310F">
            <w:pPr>
              <w:keepNext/>
              <w:spacing w:before="0" w:after="0"/>
              <w:ind w:firstLine="0"/>
              <w:jc w:val="center"/>
              <w:rPr>
                <w:b/>
                <w:sz w:val="18"/>
                <w:szCs w:val="18"/>
              </w:rPr>
            </w:pPr>
            <w:r w:rsidRPr="004B7F1D">
              <w:rPr>
                <w:b/>
                <w:sz w:val="18"/>
                <w:szCs w:val="18"/>
              </w:rPr>
              <w:t>Descrición</w:t>
            </w:r>
          </w:p>
        </w:tc>
      </w:tr>
      <w:tr w:rsidR="008C5353" w14:paraId="024F91FE" w14:textId="77777777" w:rsidTr="008C5353">
        <w:trPr>
          <w:tblCellSpacing w:w="28" w:type="dxa"/>
          <w:jc w:val="center"/>
        </w:trPr>
        <w:tc>
          <w:tcPr>
            <w:tcW w:w="0" w:type="auto"/>
            <w:vMerge/>
            <w:shd w:val="clear" w:color="auto" w:fill="B8CCE4" w:themeFill="accent1" w:themeFillTint="66"/>
          </w:tcPr>
          <w:p w14:paraId="088D801A" w14:textId="77777777" w:rsidR="008C5353" w:rsidRPr="004B7F1D" w:rsidRDefault="008C5353" w:rsidP="0041310F">
            <w:pPr>
              <w:keepNext/>
              <w:spacing w:before="0" w:after="0"/>
              <w:ind w:firstLine="0"/>
              <w:jc w:val="center"/>
              <w:rPr>
                <w:rFonts w:ascii="Courier New" w:hAnsi="Courier New" w:cs="Courier New"/>
                <w:sz w:val="18"/>
                <w:szCs w:val="18"/>
              </w:rPr>
            </w:pPr>
          </w:p>
        </w:tc>
        <w:tc>
          <w:tcPr>
            <w:tcW w:w="2041" w:type="dxa"/>
            <w:gridSpan w:val="2"/>
            <w:shd w:val="clear" w:color="auto" w:fill="B8CCE4" w:themeFill="accent1" w:themeFillTint="66"/>
          </w:tcPr>
          <w:p w14:paraId="37782403" w14:textId="77777777" w:rsidR="008C5353" w:rsidRPr="004B7F1D" w:rsidRDefault="008C5353" w:rsidP="008C5353">
            <w:pPr>
              <w:keepNext/>
              <w:spacing w:before="0" w:after="0"/>
              <w:ind w:firstLine="0"/>
              <w:jc w:val="center"/>
              <w:rPr>
                <w:rFonts w:ascii="Courier New" w:hAnsi="Courier New" w:cs="Courier New"/>
                <w:sz w:val="18"/>
                <w:szCs w:val="18"/>
              </w:rPr>
            </w:pPr>
            <w:r w:rsidRPr="008C5353">
              <w:rPr>
                <w:rFonts w:ascii="Courier New" w:hAnsi="Courier New" w:cs="Courier New"/>
                <w:sz w:val="18"/>
                <w:szCs w:val="18"/>
              </w:rPr>
              <w:t>colspan=</w:t>
            </w:r>
            <w:r w:rsidR="00355026">
              <w:rPr>
                <w:rFonts w:ascii="Courier New" w:hAnsi="Courier New" w:cs="Courier New"/>
                <w:sz w:val="18"/>
                <w:szCs w:val="18"/>
              </w:rPr>
              <w:t>”</w:t>
            </w:r>
            <w:r>
              <w:rPr>
                <w:rFonts w:ascii="Courier New" w:hAnsi="Courier New" w:cs="Courier New"/>
                <w:sz w:val="18"/>
                <w:szCs w:val="18"/>
              </w:rPr>
              <w:t>número”</w:t>
            </w:r>
          </w:p>
        </w:tc>
        <w:tc>
          <w:tcPr>
            <w:tcW w:w="5670" w:type="dxa"/>
            <w:shd w:val="clear" w:color="auto" w:fill="B8CCE4" w:themeFill="accent1" w:themeFillTint="66"/>
          </w:tcPr>
          <w:p w14:paraId="170A5445" w14:textId="77777777" w:rsidR="008C5353" w:rsidRPr="004B7F1D" w:rsidRDefault="008C5353" w:rsidP="0041310F">
            <w:pPr>
              <w:keepNext/>
              <w:spacing w:before="0" w:after="0"/>
              <w:ind w:firstLine="0"/>
              <w:jc w:val="center"/>
              <w:rPr>
                <w:sz w:val="18"/>
                <w:szCs w:val="18"/>
              </w:rPr>
            </w:pPr>
            <w:r w:rsidRPr="008C5353">
              <w:rPr>
                <w:sz w:val="18"/>
                <w:szCs w:val="18"/>
              </w:rPr>
              <w:t>Número de columnas que ocupa esa cela.</w:t>
            </w:r>
          </w:p>
        </w:tc>
      </w:tr>
      <w:tr w:rsidR="008C5353" w14:paraId="58DAC673" w14:textId="77777777" w:rsidTr="008C5353">
        <w:trPr>
          <w:tblCellSpacing w:w="28" w:type="dxa"/>
          <w:jc w:val="center"/>
        </w:trPr>
        <w:tc>
          <w:tcPr>
            <w:tcW w:w="0" w:type="auto"/>
            <w:vMerge/>
            <w:shd w:val="clear" w:color="auto" w:fill="B8CCE4" w:themeFill="accent1" w:themeFillTint="66"/>
          </w:tcPr>
          <w:p w14:paraId="41A07638" w14:textId="77777777" w:rsidR="008C5353" w:rsidRPr="004B7F1D" w:rsidRDefault="008C5353" w:rsidP="0041310F">
            <w:pPr>
              <w:keepNext/>
              <w:spacing w:before="0" w:after="0"/>
              <w:ind w:firstLine="0"/>
              <w:jc w:val="center"/>
              <w:rPr>
                <w:rFonts w:ascii="Courier New" w:hAnsi="Courier New" w:cs="Courier New"/>
                <w:sz w:val="18"/>
                <w:szCs w:val="18"/>
              </w:rPr>
            </w:pPr>
          </w:p>
        </w:tc>
        <w:tc>
          <w:tcPr>
            <w:tcW w:w="2041" w:type="dxa"/>
            <w:gridSpan w:val="2"/>
            <w:shd w:val="clear" w:color="auto" w:fill="B8CCE4" w:themeFill="accent1" w:themeFillTint="66"/>
          </w:tcPr>
          <w:p w14:paraId="43E41DFC" w14:textId="77777777" w:rsidR="008C5353" w:rsidRPr="004B7F1D" w:rsidRDefault="00355026" w:rsidP="008C5353">
            <w:pPr>
              <w:keepNext/>
              <w:spacing w:before="0" w:after="0"/>
              <w:ind w:firstLine="0"/>
              <w:jc w:val="center"/>
              <w:rPr>
                <w:rFonts w:ascii="Courier New" w:hAnsi="Courier New" w:cs="Courier New"/>
                <w:sz w:val="18"/>
                <w:szCs w:val="18"/>
              </w:rPr>
            </w:pPr>
            <w:r>
              <w:rPr>
                <w:rFonts w:ascii="Courier New" w:hAnsi="Courier New" w:cs="Courier New"/>
                <w:sz w:val="18"/>
                <w:szCs w:val="18"/>
              </w:rPr>
              <w:t>rowspan=”</w:t>
            </w:r>
            <w:r w:rsidR="008C5353" w:rsidRPr="008C5353">
              <w:rPr>
                <w:rFonts w:ascii="Courier New" w:hAnsi="Courier New" w:cs="Courier New"/>
                <w:sz w:val="18"/>
                <w:szCs w:val="18"/>
              </w:rPr>
              <w:t>número”</w:t>
            </w:r>
          </w:p>
        </w:tc>
        <w:tc>
          <w:tcPr>
            <w:tcW w:w="5670" w:type="dxa"/>
            <w:shd w:val="clear" w:color="auto" w:fill="B8CCE4" w:themeFill="accent1" w:themeFillTint="66"/>
          </w:tcPr>
          <w:p w14:paraId="215F1CA6" w14:textId="77777777" w:rsidR="008C5353" w:rsidRPr="004B7F1D" w:rsidRDefault="008C5353" w:rsidP="0041310F">
            <w:pPr>
              <w:keepNext/>
              <w:spacing w:before="0" w:after="0"/>
              <w:ind w:firstLine="0"/>
              <w:jc w:val="center"/>
              <w:rPr>
                <w:sz w:val="18"/>
                <w:szCs w:val="18"/>
              </w:rPr>
            </w:pPr>
            <w:r w:rsidRPr="008C5353">
              <w:rPr>
                <w:sz w:val="18"/>
                <w:szCs w:val="18"/>
              </w:rPr>
              <w:t>Número de filas que ocupa esa cela.</w:t>
            </w:r>
          </w:p>
        </w:tc>
      </w:tr>
      <w:tr w:rsidR="00F34E53" w14:paraId="0FA71C8E" w14:textId="77777777" w:rsidTr="008C5353">
        <w:trPr>
          <w:tblCellSpacing w:w="28" w:type="dxa"/>
          <w:jc w:val="center"/>
        </w:trPr>
        <w:tc>
          <w:tcPr>
            <w:tcW w:w="0" w:type="auto"/>
            <w:vMerge w:val="restart"/>
            <w:shd w:val="clear" w:color="auto" w:fill="B8CCE4" w:themeFill="accent1" w:themeFillTint="66"/>
          </w:tcPr>
          <w:p w14:paraId="5BFC01D1" w14:textId="77777777" w:rsidR="00F34E53" w:rsidRPr="004B7F1D" w:rsidRDefault="00F34E53" w:rsidP="0041310F">
            <w:pPr>
              <w:keepNext/>
              <w:spacing w:before="0" w:after="0"/>
              <w:ind w:firstLine="0"/>
              <w:jc w:val="center"/>
              <w:rPr>
                <w:rFonts w:ascii="Courier New" w:hAnsi="Courier New" w:cs="Courier New"/>
                <w:sz w:val="18"/>
                <w:szCs w:val="18"/>
              </w:rPr>
            </w:pPr>
            <w:r>
              <w:rPr>
                <w:rFonts w:ascii="Courier New" w:hAnsi="Courier New" w:cs="Courier New"/>
                <w:sz w:val="18"/>
                <w:szCs w:val="18"/>
              </w:rPr>
              <w:t>&lt;th&gt;</w:t>
            </w:r>
          </w:p>
        </w:tc>
        <w:tc>
          <w:tcPr>
            <w:tcW w:w="7767" w:type="dxa"/>
            <w:gridSpan w:val="3"/>
            <w:shd w:val="clear" w:color="auto" w:fill="B8CCE4" w:themeFill="accent1" w:themeFillTint="66"/>
          </w:tcPr>
          <w:p w14:paraId="6DDE992C" w14:textId="77777777" w:rsidR="00F34E53" w:rsidRPr="004B7F1D" w:rsidRDefault="00F34E53" w:rsidP="0041310F">
            <w:pPr>
              <w:keepNext/>
              <w:spacing w:before="0" w:after="0"/>
              <w:ind w:firstLine="0"/>
              <w:jc w:val="center"/>
              <w:rPr>
                <w:sz w:val="18"/>
                <w:szCs w:val="18"/>
              </w:rPr>
            </w:pPr>
            <w:r>
              <w:rPr>
                <w:sz w:val="18"/>
                <w:szCs w:val="18"/>
              </w:rPr>
              <w:t>Emprégase para definir as celas que constitúen a cabeceira da táboa.</w:t>
            </w:r>
          </w:p>
        </w:tc>
      </w:tr>
      <w:tr w:rsidR="00F34E53" w14:paraId="2CD00F2C" w14:textId="77777777" w:rsidTr="008C5353">
        <w:trPr>
          <w:tblCellSpacing w:w="28" w:type="dxa"/>
          <w:jc w:val="center"/>
        </w:trPr>
        <w:tc>
          <w:tcPr>
            <w:tcW w:w="0" w:type="auto"/>
            <w:vMerge/>
            <w:shd w:val="clear" w:color="auto" w:fill="B8CCE4" w:themeFill="accent1" w:themeFillTint="66"/>
          </w:tcPr>
          <w:p w14:paraId="18FF38E6" w14:textId="77777777" w:rsidR="00F34E53" w:rsidRPr="004B7F1D" w:rsidRDefault="00F34E53" w:rsidP="008C5353">
            <w:pPr>
              <w:spacing w:before="0" w:after="0"/>
              <w:ind w:firstLine="0"/>
              <w:jc w:val="center"/>
              <w:rPr>
                <w:rFonts w:ascii="Courier New" w:hAnsi="Courier New" w:cs="Courier New"/>
                <w:sz w:val="18"/>
                <w:szCs w:val="18"/>
              </w:rPr>
            </w:pPr>
          </w:p>
        </w:tc>
        <w:tc>
          <w:tcPr>
            <w:tcW w:w="2041" w:type="dxa"/>
            <w:gridSpan w:val="2"/>
            <w:shd w:val="clear" w:color="auto" w:fill="95B3D7" w:themeFill="accent1" w:themeFillTint="99"/>
          </w:tcPr>
          <w:p w14:paraId="123683B5" w14:textId="77777777" w:rsidR="00F34E53" w:rsidRPr="004B7F1D" w:rsidRDefault="00F34E53" w:rsidP="008C5353">
            <w:pPr>
              <w:keepNext/>
              <w:spacing w:before="0" w:after="0"/>
              <w:ind w:firstLine="0"/>
              <w:jc w:val="center"/>
              <w:rPr>
                <w:b/>
                <w:sz w:val="18"/>
                <w:szCs w:val="18"/>
              </w:rPr>
            </w:pPr>
            <w:r w:rsidRPr="004B7F1D">
              <w:rPr>
                <w:b/>
                <w:sz w:val="18"/>
                <w:szCs w:val="18"/>
              </w:rPr>
              <w:t>Atributo</w:t>
            </w:r>
          </w:p>
        </w:tc>
        <w:tc>
          <w:tcPr>
            <w:tcW w:w="5670" w:type="dxa"/>
            <w:shd w:val="clear" w:color="auto" w:fill="95B3D7" w:themeFill="accent1" w:themeFillTint="99"/>
          </w:tcPr>
          <w:p w14:paraId="50677A6A" w14:textId="77777777" w:rsidR="00F34E53" w:rsidRPr="004B7F1D" w:rsidRDefault="00F34E53" w:rsidP="008C5353">
            <w:pPr>
              <w:keepNext/>
              <w:spacing w:before="0" w:after="0"/>
              <w:ind w:firstLine="0"/>
              <w:jc w:val="center"/>
              <w:rPr>
                <w:b/>
                <w:sz w:val="18"/>
                <w:szCs w:val="18"/>
              </w:rPr>
            </w:pPr>
            <w:r w:rsidRPr="004B7F1D">
              <w:rPr>
                <w:b/>
                <w:sz w:val="18"/>
                <w:szCs w:val="18"/>
              </w:rPr>
              <w:t>Descrición</w:t>
            </w:r>
          </w:p>
        </w:tc>
      </w:tr>
      <w:tr w:rsidR="00F34E53" w14:paraId="047F156C" w14:textId="77777777" w:rsidTr="008C5353">
        <w:trPr>
          <w:tblCellSpacing w:w="28" w:type="dxa"/>
          <w:jc w:val="center"/>
        </w:trPr>
        <w:tc>
          <w:tcPr>
            <w:tcW w:w="0" w:type="auto"/>
            <w:vMerge/>
            <w:shd w:val="clear" w:color="auto" w:fill="B8CCE4" w:themeFill="accent1" w:themeFillTint="66"/>
          </w:tcPr>
          <w:p w14:paraId="44E2DC95" w14:textId="77777777" w:rsidR="00F34E53" w:rsidRPr="004B7F1D" w:rsidRDefault="00F34E53" w:rsidP="008C5353">
            <w:pPr>
              <w:spacing w:before="0" w:after="0"/>
              <w:ind w:firstLine="0"/>
              <w:jc w:val="center"/>
              <w:rPr>
                <w:rFonts w:ascii="Courier New" w:hAnsi="Courier New" w:cs="Courier New"/>
                <w:sz w:val="18"/>
                <w:szCs w:val="18"/>
              </w:rPr>
            </w:pPr>
          </w:p>
        </w:tc>
        <w:tc>
          <w:tcPr>
            <w:tcW w:w="2041" w:type="dxa"/>
            <w:gridSpan w:val="2"/>
            <w:shd w:val="clear" w:color="auto" w:fill="B8CCE4" w:themeFill="accent1" w:themeFillTint="66"/>
          </w:tcPr>
          <w:p w14:paraId="4E35128D" w14:textId="77777777" w:rsidR="00F34E53" w:rsidRPr="004B7F1D" w:rsidRDefault="00F34E53" w:rsidP="008C5353">
            <w:pPr>
              <w:keepNext/>
              <w:spacing w:before="0" w:after="0"/>
              <w:ind w:firstLine="0"/>
              <w:jc w:val="center"/>
              <w:rPr>
                <w:rFonts w:ascii="Courier New" w:hAnsi="Courier New" w:cs="Courier New"/>
                <w:sz w:val="18"/>
                <w:szCs w:val="18"/>
              </w:rPr>
            </w:pPr>
            <w:r w:rsidRPr="008C5353">
              <w:rPr>
                <w:rFonts w:ascii="Courier New" w:hAnsi="Courier New" w:cs="Courier New"/>
                <w:sz w:val="18"/>
                <w:szCs w:val="18"/>
              </w:rPr>
              <w:t>colspan=</w:t>
            </w:r>
            <w:r>
              <w:rPr>
                <w:rFonts w:ascii="Courier New" w:hAnsi="Courier New" w:cs="Courier New"/>
                <w:sz w:val="18"/>
                <w:szCs w:val="18"/>
              </w:rPr>
              <w:t>”número”</w:t>
            </w:r>
          </w:p>
        </w:tc>
        <w:tc>
          <w:tcPr>
            <w:tcW w:w="5670" w:type="dxa"/>
            <w:shd w:val="clear" w:color="auto" w:fill="B8CCE4" w:themeFill="accent1" w:themeFillTint="66"/>
          </w:tcPr>
          <w:p w14:paraId="65157D91" w14:textId="77777777" w:rsidR="00F34E53" w:rsidRPr="004B7F1D" w:rsidRDefault="00F34E53" w:rsidP="008C5353">
            <w:pPr>
              <w:keepNext/>
              <w:spacing w:before="0" w:after="0"/>
              <w:ind w:firstLine="0"/>
              <w:jc w:val="center"/>
              <w:rPr>
                <w:sz w:val="18"/>
                <w:szCs w:val="18"/>
              </w:rPr>
            </w:pPr>
            <w:r w:rsidRPr="008C5353">
              <w:rPr>
                <w:sz w:val="18"/>
                <w:szCs w:val="18"/>
              </w:rPr>
              <w:t>Número de columnas que ocupa esa cela.</w:t>
            </w:r>
          </w:p>
        </w:tc>
      </w:tr>
      <w:tr w:rsidR="00F34E53" w14:paraId="78EDC22B" w14:textId="77777777" w:rsidTr="008C5353">
        <w:trPr>
          <w:tblCellSpacing w:w="28" w:type="dxa"/>
          <w:jc w:val="center"/>
        </w:trPr>
        <w:tc>
          <w:tcPr>
            <w:tcW w:w="0" w:type="auto"/>
            <w:vMerge/>
            <w:shd w:val="clear" w:color="auto" w:fill="B8CCE4" w:themeFill="accent1" w:themeFillTint="66"/>
          </w:tcPr>
          <w:p w14:paraId="1A65795F" w14:textId="77777777" w:rsidR="00F34E53" w:rsidRPr="004B7F1D" w:rsidRDefault="00F34E53" w:rsidP="008C5353">
            <w:pPr>
              <w:spacing w:before="0" w:after="0"/>
              <w:ind w:firstLine="0"/>
              <w:jc w:val="center"/>
              <w:rPr>
                <w:rFonts w:ascii="Courier New" w:hAnsi="Courier New" w:cs="Courier New"/>
                <w:sz w:val="18"/>
                <w:szCs w:val="18"/>
              </w:rPr>
            </w:pPr>
          </w:p>
        </w:tc>
        <w:tc>
          <w:tcPr>
            <w:tcW w:w="2041" w:type="dxa"/>
            <w:gridSpan w:val="2"/>
            <w:shd w:val="clear" w:color="auto" w:fill="B8CCE4" w:themeFill="accent1" w:themeFillTint="66"/>
          </w:tcPr>
          <w:p w14:paraId="41EE00A3" w14:textId="77777777" w:rsidR="00F34E53" w:rsidRPr="004B7F1D" w:rsidRDefault="00355026" w:rsidP="008C5353">
            <w:pPr>
              <w:keepNext/>
              <w:spacing w:before="0" w:after="0"/>
              <w:ind w:firstLine="0"/>
              <w:jc w:val="center"/>
              <w:rPr>
                <w:rFonts w:ascii="Courier New" w:hAnsi="Courier New" w:cs="Courier New"/>
                <w:sz w:val="18"/>
                <w:szCs w:val="18"/>
              </w:rPr>
            </w:pPr>
            <w:r>
              <w:rPr>
                <w:rFonts w:ascii="Courier New" w:hAnsi="Courier New" w:cs="Courier New"/>
                <w:sz w:val="18"/>
                <w:szCs w:val="18"/>
              </w:rPr>
              <w:t>rowspan=”</w:t>
            </w:r>
            <w:r w:rsidR="00F34E53" w:rsidRPr="008C5353">
              <w:rPr>
                <w:rFonts w:ascii="Courier New" w:hAnsi="Courier New" w:cs="Courier New"/>
                <w:sz w:val="18"/>
                <w:szCs w:val="18"/>
              </w:rPr>
              <w:t>número”</w:t>
            </w:r>
          </w:p>
        </w:tc>
        <w:tc>
          <w:tcPr>
            <w:tcW w:w="5670" w:type="dxa"/>
            <w:shd w:val="clear" w:color="auto" w:fill="B8CCE4" w:themeFill="accent1" w:themeFillTint="66"/>
          </w:tcPr>
          <w:p w14:paraId="629B3FDC" w14:textId="77777777" w:rsidR="00F34E53" w:rsidRPr="004B7F1D" w:rsidRDefault="00F34E53" w:rsidP="008C5353">
            <w:pPr>
              <w:keepNext/>
              <w:spacing w:before="0" w:after="0"/>
              <w:ind w:firstLine="0"/>
              <w:jc w:val="center"/>
              <w:rPr>
                <w:sz w:val="18"/>
                <w:szCs w:val="18"/>
              </w:rPr>
            </w:pPr>
            <w:r w:rsidRPr="008C5353">
              <w:rPr>
                <w:sz w:val="18"/>
                <w:szCs w:val="18"/>
              </w:rPr>
              <w:t>Número de filas que ocupa esa cela.</w:t>
            </w:r>
          </w:p>
        </w:tc>
      </w:tr>
    </w:tbl>
    <w:p w14:paraId="543EF75D" w14:textId="77777777" w:rsidR="00B71F8C" w:rsidRDefault="00CC2F72" w:rsidP="00B71F8C">
      <w:pPr>
        <w:spacing w:line="293" w:lineRule="exact"/>
        <w:rPr>
          <w:szCs w:val="20"/>
        </w:rPr>
      </w:pPr>
      <w:r>
        <w:rPr>
          <w:szCs w:val="20"/>
        </w:rPr>
        <w:t>Neste exemplo podemos apreciar mellor como se codifican e estruturan as táboas nun documento XHTML:</w:t>
      </w:r>
    </w:p>
    <w:p w14:paraId="0EA47B7C" w14:textId="77777777" w:rsidR="00B71F8C" w:rsidRPr="00CC2F72" w:rsidRDefault="00B71F8C" w:rsidP="00CC2F72">
      <w:pPr>
        <w:pStyle w:val="Scripting"/>
      </w:pPr>
      <w:r w:rsidRPr="00CC2F72">
        <w:t>&lt;!DOCTYPE html PUBLIC "-//W3C//DTD XHTML 1.0 Strict//EN" "http://www.w3.org/TR/xhtml1/DTD/xhtml1-strict.dtd"&gt; &lt;html xmlns="http://www.w3.org/1999/xhtml"&gt;</w:t>
      </w:r>
    </w:p>
    <w:p w14:paraId="57220F93" w14:textId="77777777" w:rsidR="00002781" w:rsidRPr="00CC2F72" w:rsidRDefault="00CC2F72" w:rsidP="00CC2F72">
      <w:pPr>
        <w:pStyle w:val="Scripting"/>
      </w:pPr>
      <w:r>
        <w:t xml:space="preserve">  </w:t>
      </w:r>
      <w:r w:rsidR="00B71F8C" w:rsidRPr="00CC2F72">
        <w:t>&lt;head&gt;</w:t>
      </w:r>
    </w:p>
    <w:p w14:paraId="50BC57D6" w14:textId="77777777" w:rsidR="00002781" w:rsidRPr="00CC2F72" w:rsidRDefault="00CC2F72" w:rsidP="00CC2F72">
      <w:pPr>
        <w:pStyle w:val="Scripting"/>
      </w:pPr>
      <w:r>
        <w:t xml:space="preserve">    </w:t>
      </w:r>
      <w:r w:rsidR="00B71F8C" w:rsidRPr="00CC2F72">
        <w:t>&lt;title&gt;Exemplo</w:t>
      </w:r>
      <w:r w:rsidR="00C4219D">
        <w:t xml:space="preserve"> 2.8: </w:t>
      </w:r>
      <w:r w:rsidR="00B71F8C" w:rsidRPr="00CC2F72">
        <w:t>táboas&lt;/title&gt;</w:t>
      </w:r>
    </w:p>
    <w:p w14:paraId="648299FC" w14:textId="77777777" w:rsidR="00002781" w:rsidRPr="00CC2F72" w:rsidRDefault="00CC2F72" w:rsidP="00CC2F72">
      <w:pPr>
        <w:pStyle w:val="Scripting"/>
      </w:pPr>
      <w:r>
        <w:t xml:space="preserve">  </w:t>
      </w:r>
      <w:r w:rsidR="00B71F8C" w:rsidRPr="00CC2F72">
        <w:t>&lt;/head&gt;</w:t>
      </w:r>
    </w:p>
    <w:p w14:paraId="015A524F" w14:textId="77777777" w:rsidR="00002781" w:rsidRPr="00CC2F72" w:rsidRDefault="00CC2F72" w:rsidP="00CC2F72">
      <w:pPr>
        <w:pStyle w:val="Scripting"/>
      </w:pPr>
      <w:r>
        <w:t xml:space="preserve">  </w:t>
      </w:r>
      <w:r w:rsidR="00B71F8C" w:rsidRPr="00CC2F72">
        <w:t>&lt;body&gt;</w:t>
      </w:r>
    </w:p>
    <w:p w14:paraId="01145A8C" w14:textId="77777777" w:rsidR="00002781" w:rsidRPr="00CC2F72" w:rsidRDefault="00CC2F72" w:rsidP="00CC2F72">
      <w:pPr>
        <w:pStyle w:val="Scripting"/>
      </w:pPr>
      <w:r>
        <w:t xml:space="preserve">    </w:t>
      </w:r>
      <w:r w:rsidR="00B71F8C" w:rsidRPr="00CC2F72">
        <w:t>&lt;h1&gt;Listado de cursos&lt;/h1&gt;</w:t>
      </w:r>
    </w:p>
    <w:p w14:paraId="04E26908" w14:textId="77777777" w:rsidR="00002781" w:rsidRPr="00CC2F72" w:rsidRDefault="00CC2F72" w:rsidP="00CC2F72">
      <w:pPr>
        <w:pStyle w:val="Scripting"/>
      </w:pPr>
      <w:r>
        <w:t xml:space="preserve">    </w:t>
      </w:r>
      <w:r w:rsidR="00B71F8C" w:rsidRPr="00CC2F72">
        <w:t>&lt;table border="1"&gt;</w:t>
      </w:r>
    </w:p>
    <w:p w14:paraId="7CE41168" w14:textId="77777777" w:rsidR="00002781" w:rsidRPr="00CC2F72" w:rsidRDefault="00CC2F72" w:rsidP="00CC2F72">
      <w:pPr>
        <w:pStyle w:val="Scripting"/>
      </w:pPr>
      <w:r>
        <w:t xml:space="preserve">      </w:t>
      </w:r>
      <w:r w:rsidR="00B71F8C" w:rsidRPr="00CC2F72">
        <w:t>&lt;tr&gt;</w:t>
      </w:r>
    </w:p>
    <w:p w14:paraId="547CCEDE" w14:textId="77777777" w:rsidR="00002781" w:rsidRPr="00CC2F72" w:rsidRDefault="00CC2F72" w:rsidP="00CC2F72">
      <w:pPr>
        <w:pStyle w:val="Scripting"/>
      </w:pPr>
      <w:r>
        <w:t xml:space="preserve">        </w:t>
      </w:r>
      <w:r w:rsidR="00B71F8C" w:rsidRPr="00CC2F72">
        <w:t>&lt;th&gt;</w:t>
      </w:r>
    </w:p>
    <w:p w14:paraId="531906C5" w14:textId="77777777" w:rsidR="00002781" w:rsidRPr="00CC2F72" w:rsidRDefault="00CC2F72" w:rsidP="00CC2F72">
      <w:pPr>
        <w:pStyle w:val="Scripting"/>
      </w:pPr>
      <w:r>
        <w:t xml:space="preserve">          </w:t>
      </w:r>
      <w:r w:rsidR="00B71F8C" w:rsidRPr="00CC2F72">
        <w:t>&lt;strong&gt;Curso&lt;/strong&gt;</w:t>
      </w:r>
    </w:p>
    <w:p w14:paraId="02259188" w14:textId="77777777" w:rsidR="00002781" w:rsidRPr="00CC2F72" w:rsidRDefault="00CC2F72" w:rsidP="00CC2F72">
      <w:pPr>
        <w:pStyle w:val="Scripting"/>
      </w:pPr>
      <w:r>
        <w:t xml:space="preserve">        </w:t>
      </w:r>
      <w:r w:rsidR="00B71F8C" w:rsidRPr="00CC2F72">
        <w:t>&lt;/th&gt;</w:t>
      </w:r>
    </w:p>
    <w:p w14:paraId="764CB956" w14:textId="77777777" w:rsidR="00002781" w:rsidRPr="00CC2F72" w:rsidRDefault="00CC2F72" w:rsidP="00CC2F72">
      <w:pPr>
        <w:pStyle w:val="Scripting"/>
      </w:pPr>
      <w:r>
        <w:t xml:space="preserve">        </w:t>
      </w:r>
      <w:r w:rsidR="00B71F8C" w:rsidRPr="00CC2F72">
        <w:t>&lt;th&gt;</w:t>
      </w:r>
    </w:p>
    <w:p w14:paraId="786F1B84" w14:textId="77777777" w:rsidR="00002781" w:rsidRPr="00CC2F72" w:rsidRDefault="00CC2F72" w:rsidP="00CC2F72">
      <w:pPr>
        <w:pStyle w:val="Scripting"/>
      </w:pPr>
      <w:r>
        <w:lastRenderedPageBreak/>
        <w:t xml:space="preserve">          </w:t>
      </w:r>
      <w:r w:rsidR="00B71F8C" w:rsidRPr="00CC2F72">
        <w:t>&lt;strong&gt;Horas&lt;/strong&gt;</w:t>
      </w:r>
    </w:p>
    <w:p w14:paraId="597F90DC" w14:textId="77777777" w:rsidR="00002781" w:rsidRPr="00CC2F72" w:rsidRDefault="00CC2F72" w:rsidP="00CC2F72">
      <w:pPr>
        <w:pStyle w:val="Scripting"/>
      </w:pPr>
      <w:r>
        <w:t xml:space="preserve">        </w:t>
      </w:r>
      <w:r w:rsidR="00B71F8C" w:rsidRPr="00CC2F72">
        <w:t>&lt;/th&gt;</w:t>
      </w:r>
    </w:p>
    <w:p w14:paraId="0DE53625" w14:textId="77777777" w:rsidR="00002781" w:rsidRPr="00CC2F72" w:rsidRDefault="00CC2F72" w:rsidP="00CC2F72">
      <w:pPr>
        <w:pStyle w:val="Scripting"/>
      </w:pPr>
      <w:r>
        <w:t xml:space="preserve">        </w:t>
      </w:r>
      <w:r w:rsidR="00B71F8C" w:rsidRPr="00CC2F72">
        <w:t>&lt;th&gt;</w:t>
      </w:r>
    </w:p>
    <w:p w14:paraId="2D5AE456" w14:textId="77777777" w:rsidR="00002781" w:rsidRPr="00CC2F72" w:rsidRDefault="00CC2F72" w:rsidP="00CC2F72">
      <w:pPr>
        <w:pStyle w:val="Scripting"/>
      </w:pPr>
      <w:r>
        <w:t xml:space="preserve">          </w:t>
      </w:r>
      <w:r w:rsidR="00B71F8C" w:rsidRPr="00CC2F72">
        <w:t>&lt;strong&gt;Prazas&lt;/strong&gt;</w:t>
      </w:r>
    </w:p>
    <w:p w14:paraId="12F6883E" w14:textId="77777777" w:rsidR="00002781" w:rsidRPr="00CC2F72" w:rsidRDefault="00CC2F72" w:rsidP="00CC2F72">
      <w:pPr>
        <w:pStyle w:val="Scripting"/>
      </w:pPr>
      <w:bookmarkStart w:id="19" w:name="page14"/>
      <w:bookmarkEnd w:id="19"/>
      <w:r>
        <w:t xml:space="preserve">        </w:t>
      </w:r>
      <w:r w:rsidR="00B71F8C" w:rsidRPr="00CC2F72">
        <w:t>&lt;/th&gt;</w:t>
      </w:r>
    </w:p>
    <w:p w14:paraId="16D57390" w14:textId="77777777" w:rsidR="00002781" w:rsidRPr="00CC2F72" w:rsidRDefault="00CC2F72" w:rsidP="00CC2F72">
      <w:pPr>
        <w:pStyle w:val="Scripting"/>
      </w:pPr>
      <w:r>
        <w:t xml:space="preserve">      </w:t>
      </w:r>
      <w:r w:rsidR="00B71F8C" w:rsidRPr="00CC2F72">
        <w:t>&lt;/tr&gt;</w:t>
      </w:r>
    </w:p>
    <w:p w14:paraId="15BF2844" w14:textId="77777777" w:rsidR="00002781" w:rsidRPr="00CC2F72" w:rsidRDefault="00CC2F72" w:rsidP="00CC2F72">
      <w:pPr>
        <w:pStyle w:val="Scripting"/>
      </w:pPr>
      <w:r>
        <w:t xml:space="preserve">      </w:t>
      </w:r>
      <w:r w:rsidR="00B71F8C" w:rsidRPr="00CC2F72">
        <w:t>&lt;tr&gt;</w:t>
      </w:r>
    </w:p>
    <w:p w14:paraId="61788115" w14:textId="77777777" w:rsidR="00002781" w:rsidRPr="00CC2F72" w:rsidRDefault="00CC2F72" w:rsidP="00CC2F72">
      <w:pPr>
        <w:pStyle w:val="Scripting"/>
      </w:pPr>
      <w:r>
        <w:t xml:space="preserve">        </w:t>
      </w:r>
      <w:r w:rsidR="00B71F8C" w:rsidRPr="00CC2F72">
        <w:t>&lt;td&gt;CSS&lt;/td&gt;</w:t>
      </w:r>
    </w:p>
    <w:p w14:paraId="66FCEE4C" w14:textId="77777777" w:rsidR="00002781" w:rsidRPr="00CC2F72" w:rsidRDefault="00CC2F72" w:rsidP="00CC2F72">
      <w:pPr>
        <w:pStyle w:val="Scripting"/>
      </w:pPr>
      <w:r>
        <w:t xml:space="preserve">        </w:t>
      </w:r>
      <w:r w:rsidR="00B71F8C" w:rsidRPr="00CC2F72">
        <w:t>&lt;td&gt;20&lt;/td&gt;</w:t>
      </w:r>
    </w:p>
    <w:p w14:paraId="104EDA7D" w14:textId="77777777" w:rsidR="00002781" w:rsidRPr="00CC2F72" w:rsidRDefault="00CC2F72" w:rsidP="00CC2F72">
      <w:pPr>
        <w:pStyle w:val="Scripting"/>
      </w:pPr>
      <w:r>
        <w:t xml:space="preserve">        </w:t>
      </w:r>
      <w:r w:rsidR="00B71F8C" w:rsidRPr="00CC2F72">
        <w:t>&lt;td&gt;25&lt;/td&gt;</w:t>
      </w:r>
    </w:p>
    <w:p w14:paraId="3C20B112" w14:textId="77777777" w:rsidR="00002781" w:rsidRPr="00CC2F72" w:rsidRDefault="00CC2F72" w:rsidP="00CC2F72">
      <w:pPr>
        <w:pStyle w:val="Scripting"/>
      </w:pPr>
      <w:r>
        <w:t xml:space="preserve">       </w:t>
      </w:r>
      <w:r w:rsidR="00B71F8C" w:rsidRPr="00CC2F72">
        <w:t>&lt;/tr&gt;</w:t>
      </w:r>
    </w:p>
    <w:p w14:paraId="4D35DA34" w14:textId="77777777" w:rsidR="00002781" w:rsidRPr="00CC2F72" w:rsidRDefault="00CC2F72" w:rsidP="00CC2F72">
      <w:pPr>
        <w:pStyle w:val="Scripting"/>
      </w:pPr>
      <w:r>
        <w:t xml:space="preserve">       </w:t>
      </w:r>
      <w:r w:rsidR="00B71F8C" w:rsidRPr="00CC2F72">
        <w:t>&lt;tr&gt;</w:t>
      </w:r>
    </w:p>
    <w:p w14:paraId="2600CE7D" w14:textId="77777777" w:rsidR="00002781" w:rsidRPr="00CC2F72" w:rsidRDefault="00CC2F72" w:rsidP="00CC2F72">
      <w:pPr>
        <w:pStyle w:val="Scripting"/>
      </w:pPr>
      <w:r>
        <w:t xml:space="preserve">         </w:t>
      </w:r>
      <w:r w:rsidR="00B71F8C" w:rsidRPr="00CC2F72">
        <w:t>&lt;td&gt;HTML&lt;/td&gt;</w:t>
      </w:r>
    </w:p>
    <w:p w14:paraId="07FE63D6" w14:textId="77777777" w:rsidR="00002781" w:rsidRPr="00CC2F72" w:rsidRDefault="00CC2F72" w:rsidP="00CC2F72">
      <w:pPr>
        <w:pStyle w:val="Scripting"/>
      </w:pPr>
      <w:r>
        <w:t xml:space="preserve">         </w:t>
      </w:r>
      <w:r w:rsidR="00B71F8C" w:rsidRPr="00CC2F72">
        <w:t>&lt;td&gt;20&lt;/td&gt;</w:t>
      </w:r>
    </w:p>
    <w:p w14:paraId="4548B4BA" w14:textId="77777777" w:rsidR="00002781" w:rsidRPr="00CC2F72" w:rsidRDefault="00CC2F72" w:rsidP="00CC2F72">
      <w:pPr>
        <w:pStyle w:val="Scripting"/>
      </w:pPr>
      <w:r>
        <w:t xml:space="preserve">         </w:t>
      </w:r>
      <w:r w:rsidR="00B71F8C" w:rsidRPr="00CC2F72">
        <w:t>&lt;td&gt;40&lt;/td&gt;</w:t>
      </w:r>
    </w:p>
    <w:p w14:paraId="114A0EF4" w14:textId="77777777" w:rsidR="00002781" w:rsidRPr="00CC2F72" w:rsidRDefault="00CC2F72" w:rsidP="00CC2F72">
      <w:pPr>
        <w:pStyle w:val="Scripting"/>
      </w:pPr>
      <w:r>
        <w:t xml:space="preserve">       </w:t>
      </w:r>
      <w:r w:rsidR="00B71F8C" w:rsidRPr="00CC2F72">
        <w:t>&lt;/tr&gt;</w:t>
      </w:r>
    </w:p>
    <w:p w14:paraId="612C4FC6" w14:textId="77777777" w:rsidR="00002781" w:rsidRPr="00CC2F72" w:rsidRDefault="00CC2F72" w:rsidP="00CC2F72">
      <w:pPr>
        <w:pStyle w:val="Scripting"/>
      </w:pPr>
      <w:r>
        <w:t xml:space="preserve">     </w:t>
      </w:r>
      <w:r w:rsidR="00B71F8C" w:rsidRPr="00CC2F72">
        <w:t>&lt;/table&gt;</w:t>
      </w:r>
    </w:p>
    <w:p w14:paraId="7BFD546A" w14:textId="77777777" w:rsidR="00002781" w:rsidRPr="00CC2F72" w:rsidRDefault="00CC2F72" w:rsidP="00CC2F72">
      <w:pPr>
        <w:pStyle w:val="Scripting"/>
      </w:pPr>
      <w:r>
        <w:t xml:space="preserve">     </w:t>
      </w:r>
      <w:r w:rsidR="00B71F8C" w:rsidRPr="00CC2F72">
        <w:t>&lt;h1&gt;Fusión de columnas&lt;/h1&gt;</w:t>
      </w:r>
    </w:p>
    <w:p w14:paraId="409C5F84" w14:textId="77777777" w:rsidR="00002781" w:rsidRPr="00CC2F72" w:rsidRDefault="00CC2F72" w:rsidP="00CC2F72">
      <w:pPr>
        <w:pStyle w:val="Scripting"/>
      </w:pPr>
      <w:r>
        <w:t xml:space="preserve">       </w:t>
      </w:r>
      <w:r w:rsidR="00B71F8C" w:rsidRPr="00CC2F72">
        <w:t>&lt;table border="1"&gt;</w:t>
      </w:r>
    </w:p>
    <w:p w14:paraId="4A093247" w14:textId="77777777" w:rsidR="00002781" w:rsidRPr="00CC2F72" w:rsidRDefault="00C63EB8" w:rsidP="00CC2F72">
      <w:pPr>
        <w:pStyle w:val="Scripting"/>
      </w:pPr>
      <w:r>
        <w:t xml:space="preserve">         </w:t>
      </w:r>
      <w:r w:rsidR="00B71F8C" w:rsidRPr="00CC2F72">
        <w:t>&lt;tr&gt;</w:t>
      </w:r>
    </w:p>
    <w:p w14:paraId="5DDABA23" w14:textId="77777777" w:rsidR="00002781" w:rsidRPr="00CC2F72" w:rsidRDefault="00C63EB8" w:rsidP="00CC2F72">
      <w:pPr>
        <w:pStyle w:val="Scripting"/>
      </w:pPr>
      <w:r>
        <w:t xml:space="preserve">           </w:t>
      </w:r>
      <w:r w:rsidR="00B71F8C" w:rsidRPr="00CC2F72">
        <w:t>&lt;td colspan="3"&gt;A&lt;/td&gt;</w:t>
      </w:r>
    </w:p>
    <w:p w14:paraId="2B23C395" w14:textId="77777777" w:rsidR="00002781" w:rsidRPr="00CC2F72" w:rsidRDefault="00C63EB8" w:rsidP="00CC2F72">
      <w:pPr>
        <w:pStyle w:val="Scripting"/>
      </w:pPr>
      <w:r>
        <w:t xml:space="preserve">         </w:t>
      </w:r>
      <w:r w:rsidR="00B71F8C" w:rsidRPr="00CC2F72">
        <w:t>&lt;/tr&gt;</w:t>
      </w:r>
    </w:p>
    <w:p w14:paraId="1612F011" w14:textId="77777777" w:rsidR="00002781" w:rsidRPr="00CC2F72" w:rsidRDefault="00C63EB8" w:rsidP="00CC2F72">
      <w:pPr>
        <w:pStyle w:val="Scripting"/>
      </w:pPr>
      <w:r>
        <w:t xml:space="preserve">         </w:t>
      </w:r>
      <w:r w:rsidR="00B71F8C" w:rsidRPr="00CC2F72">
        <w:t>&lt;tr&gt;</w:t>
      </w:r>
    </w:p>
    <w:p w14:paraId="6F9073D8" w14:textId="77777777" w:rsidR="00002781" w:rsidRPr="00CC2F72" w:rsidRDefault="00C63EB8" w:rsidP="00CC2F72">
      <w:pPr>
        <w:pStyle w:val="Scripting"/>
      </w:pPr>
      <w:r>
        <w:t xml:space="preserve">           </w:t>
      </w:r>
      <w:r w:rsidR="00B71F8C" w:rsidRPr="00CC2F72">
        <w:t>&lt;td&gt;B&lt;/td&gt;</w:t>
      </w:r>
    </w:p>
    <w:p w14:paraId="13B9241A" w14:textId="77777777" w:rsidR="00002781" w:rsidRPr="00CC2F72" w:rsidRDefault="00C63EB8" w:rsidP="00CC2F72">
      <w:pPr>
        <w:pStyle w:val="Scripting"/>
      </w:pPr>
      <w:r>
        <w:t xml:space="preserve">           </w:t>
      </w:r>
      <w:r w:rsidR="00B71F8C" w:rsidRPr="00CC2F72">
        <w:t>&lt;td&gt;C&lt;/td&gt;</w:t>
      </w:r>
    </w:p>
    <w:p w14:paraId="40AAAC06" w14:textId="77777777" w:rsidR="00002781" w:rsidRPr="00CC2F72" w:rsidRDefault="00C63EB8" w:rsidP="00CC2F72">
      <w:pPr>
        <w:pStyle w:val="Scripting"/>
      </w:pPr>
      <w:r>
        <w:t xml:space="preserve">           </w:t>
      </w:r>
      <w:r w:rsidR="00B71F8C" w:rsidRPr="00CC2F72">
        <w:t>&lt;td&gt;D&lt;/td&gt;</w:t>
      </w:r>
    </w:p>
    <w:p w14:paraId="6E962CF5" w14:textId="77777777" w:rsidR="00002781" w:rsidRPr="00CC2F72" w:rsidRDefault="00C63EB8" w:rsidP="00CC2F72">
      <w:pPr>
        <w:pStyle w:val="Scripting"/>
      </w:pPr>
      <w:r>
        <w:t xml:space="preserve">         </w:t>
      </w:r>
      <w:r w:rsidR="00B71F8C" w:rsidRPr="00CC2F72">
        <w:t>&lt;/tr&gt;</w:t>
      </w:r>
    </w:p>
    <w:p w14:paraId="1247977C" w14:textId="77777777" w:rsidR="00002781" w:rsidRPr="00CC2F72" w:rsidRDefault="00C63EB8" w:rsidP="00CC2F72">
      <w:pPr>
        <w:pStyle w:val="Scripting"/>
      </w:pPr>
      <w:r>
        <w:t xml:space="preserve">       </w:t>
      </w:r>
      <w:r w:rsidR="00B71F8C" w:rsidRPr="00CC2F72">
        <w:t>&lt;/table&gt;</w:t>
      </w:r>
    </w:p>
    <w:p w14:paraId="5F8B39DA" w14:textId="77777777" w:rsidR="00002781" w:rsidRPr="00CC2F72" w:rsidRDefault="00C63EB8" w:rsidP="00CC2F72">
      <w:pPr>
        <w:pStyle w:val="Scripting"/>
      </w:pPr>
      <w:r>
        <w:t xml:space="preserve">       </w:t>
      </w:r>
      <w:r w:rsidR="00B71F8C" w:rsidRPr="00CC2F72">
        <w:t>&lt;h1&gt;Fusión de filas&lt;/h1&gt;</w:t>
      </w:r>
    </w:p>
    <w:p w14:paraId="7B3736CF" w14:textId="77777777" w:rsidR="00002781" w:rsidRPr="00CC2F72" w:rsidRDefault="00C63EB8" w:rsidP="00CC2F72">
      <w:pPr>
        <w:pStyle w:val="Scripting"/>
      </w:pPr>
      <w:r>
        <w:t xml:space="preserve">       </w:t>
      </w:r>
      <w:r w:rsidR="00B71F8C" w:rsidRPr="00CC2F72">
        <w:t>&lt;table border="1"&gt;</w:t>
      </w:r>
    </w:p>
    <w:p w14:paraId="103EA281" w14:textId="77777777" w:rsidR="00002781" w:rsidRPr="00CC2F72" w:rsidRDefault="00C63EB8" w:rsidP="00CC2F72">
      <w:pPr>
        <w:pStyle w:val="Scripting"/>
      </w:pPr>
      <w:r>
        <w:t xml:space="preserve">         </w:t>
      </w:r>
      <w:r w:rsidR="00B71F8C" w:rsidRPr="00CC2F72">
        <w:t>&lt;tr&gt;</w:t>
      </w:r>
    </w:p>
    <w:p w14:paraId="4DECF9B7" w14:textId="77777777" w:rsidR="00002781" w:rsidRPr="00CC2F72" w:rsidRDefault="00C63EB8" w:rsidP="00CC2F72">
      <w:pPr>
        <w:pStyle w:val="Scripting"/>
      </w:pPr>
      <w:r>
        <w:t xml:space="preserve">           </w:t>
      </w:r>
      <w:r w:rsidR="00B71F8C" w:rsidRPr="00CC2F72">
        <w:t>&lt;td&gt;A&lt;/td&gt;</w:t>
      </w:r>
    </w:p>
    <w:p w14:paraId="1734CCEE" w14:textId="77777777" w:rsidR="00002781" w:rsidRPr="00CC2F72" w:rsidRDefault="00C63EB8" w:rsidP="00CC2F72">
      <w:pPr>
        <w:pStyle w:val="Scripting"/>
      </w:pPr>
      <w:r>
        <w:t xml:space="preserve">           </w:t>
      </w:r>
      <w:r w:rsidR="00B71F8C" w:rsidRPr="00CC2F72">
        <w:t>&lt;td rowspan="2"&gt;B&lt;/td&gt;</w:t>
      </w:r>
    </w:p>
    <w:p w14:paraId="5FA68C11" w14:textId="77777777" w:rsidR="00002781" w:rsidRPr="00CC2F72" w:rsidRDefault="00C63EB8" w:rsidP="00CC2F72">
      <w:pPr>
        <w:pStyle w:val="Scripting"/>
      </w:pPr>
      <w:r>
        <w:t xml:space="preserve">         </w:t>
      </w:r>
      <w:r w:rsidR="00B71F8C" w:rsidRPr="00CC2F72">
        <w:t>&lt;/tr&gt;</w:t>
      </w:r>
    </w:p>
    <w:p w14:paraId="13585E91" w14:textId="77777777" w:rsidR="00002781" w:rsidRPr="00CC2F72" w:rsidRDefault="00C63EB8" w:rsidP="00CC2F72">
      <w:pPr>
        <w:pStyle w:val="Scripting"/>
      </w:pPr>
      <w:r>
        <w:t xml:space="preserve">         </w:t>
      </w:r>
      <w:r w:rsidR="00B71F8C" w:rsidRPr="00CC2F72">
        <w:t>&lt;tr&gt;</w:t>
      </w:r>
    </w:p>
    <w:p w14:paraId="403093DA" w14:textId="77777777" w:rsidR="00002781" w:rsidRPr="00CC2F72" w:rsidRDefault="00C63EB8" w:rsidP="00CC2F72">
      <w:pPr>
        <w:pStyle w:val="Scripting"/>
      </w:pPr>
      <w:r>
        <w:t xml:space="preserve">           </w:t>
      </w:r>
      <w:r w:rsidR="00B71F8C" w:rsidRPr="00CC2F72">
        <w:t>&lt;td&gt;C&lt;/td&gt;</w:t>
      </w:r>
    </w:p>
    <w:p w14:paraId="22A4EE5C" w14:textId="77777777" w:rsidR="00002781" w:rsidRPr="00CC2F72" w:rsidRDefault="00C63EB8" w:rsidP="00CC2F72">
      <w:pPr>
        <w:pStyle w:val="Scripting"/>
      </w:pPr>
      <w:r>
        <w:t xml:space="preserve">         </w:t>
      </w:r>
      <w:r w:rsidR="00B71F8C" w:rsidRPr="00CC2F72">
        <w:t>&lt;/tr&gt;</w:t>
      </w:r>
    </w:p>
    <w:p w14:paraId="2C5902EF" w14:textId="77777777" w:rsidR="00002781" w:rsidRPr="00CC2F72" w:rsidRDefault="00C63EB8" w:rsidP="00CC2F72">
      <w:pPr>
        <w:pStyle w:val="Scripting"/>
      </w:pPr>
      <w:r>
        <w:t xml:space="preserve">       </w:t>
      </w:r>
      <w:r w:rsidR="00B71F8C" w:rsidRPr="00CC2F72">
        <w:t>&lt;/table&gt;</w:t>
      </w:r>
    </w:p>
    <w:p w14:paraId="6DD2578C" w14:textId="77777777" w:rsidR="00002781" w:rsidRPr="00CC2F72" w:rsidRDefault="00C63EB8" w:rsidP="00CC2F72">
      <w:pPr>
        <w:pStyle w:val="Scripting"/>
      </w:pPr>
      <w:r>
        <w:t xml:space="preserve">  </w:t>
      </w:r>
      <w:r w:rsidR="00B71F8C" w:rsidRPr="00CC2F72">
        <w:t>&lt;/body&gt;</w:t>
      </w:r>
    </w:p>
    <w:p w14:paraId="39759610" w14:textId="77777777" w:rsidR="00002781" w:rsidRDefault="00B71F8C" w:rsidP="00CC2F72">
      <w:pPr>
        <w:pStyle w:val="Scripting"/>
      </w:pPr>
      <w:r w:rsidRPr="00CC2F72">
        <w:t>&lt;/html&gt;</w:t>
      </w:r>
    </w:p>
    <w:p w14:paraId="6F0AB58F" w14:textId="77777777" w:rsidR="00AB4F7E" w:rsidRDefault="00AB4F7E" w:rsidP="00AB4F7E">
      <w:pPr>
        <w:pStyle w:val="IlustraTabla0"/>
      </w:pPr>
      <w:r>
        <w:t>Exemplo 2.8: uso das táboas en HTML5/XHTML.</w:t>
      </w:r>
    </w:p>
    <w:p w14:paraId="08E40F50" w14:textId="77777777" w:rsidR="00210498" w:rsidRDefault="00210498" w:rsidP="00210498">
      <w:r>
        <w:t>Na seguinte captura pódese apreciar un resultado aproximado de visualizar a páxina anterior a través dun navegador:</w:t>
      </w:r>
    </w:p>
    <w:p w14:paraId="302C13F4" w14:textId="77777777" w:rsidR="00210498" w:rsidRPr="00210498" w:rsidRDefault="00210498" w:rsidP="00210498">
      <w:pPr>
        <w:ind w:firstLine="0"/>
        <w:jc w:val="center"/>
      </w:pPr>
      <w:r>
        <w:rPr>
          <w:noProof/>
          <w:lang w:eastAsia="gl-ES"/>
        </w:rPr>
        <w:lastRenderedPageBreak/>
        <w:drawing>
          <wp:inline distT="0" distB="0" distL="0" distR="0" wp14:anchorId="461B19CF" wp14:editId="18B9F7A3">
            <wp:extent cx="1800000" cy="26034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0000" cy="2603460"/>
                    </a:xfrm>
                    <a:prstGeom prst="rect">
                      <a:avLst/>
                    </a:prstGeom>
                  </pic:spPr>
                </pic:pic>
              </a:graphicData>
            </a:graphic>
          </wp:inline>
        </w:drawing>
      </w:r>
    </w:p>
    <w:p w14:paraId="260651B5" w14:textId="77777777" w:rsidR="00AB4F7E" w:rsidRDefault="00CC1024" w:rsidP="00CC1024">
      <w:pPr>
        <w:pStyle w:val="Ttulo1"/>
      </w:pPr>
      <w:bookmarkStart w:id="20" w:name="_Toc151050156"/>
      <w:r>
        <w:t>Formularios</w:t>
      </w:r>
      <w:bookmarkEnd w:id="20"/>
    </w:p>
    <w:p w14:paraId="5B794CF7" w14:textId="77777777" w:rsidR="00E82AD7" w:rsidRDefault="00E82AD7" w:rsidP="00E82AD7">
      <w:r w:rsidRPr="001C20B9">
        <w:t xml:space="preserve">Un </w:t>
      </w:r>
      <w:r w:rsidRPr="001C20B9">
        <w:rPr>
          <w:b/>
        </w:rPr>
        <w:t>formulario</w:t>
      </w:r>
      <w:r w:rsidRPr="001C20B9">
        <w:t xml:space="preserve"> </w:t>
      </w:r>
      <w:r>
        <w:t xml:space="preserve">HTML é un conxunto de controis de diverso tipo (botóns, caixas de texto, caixas de verificación, radiobotóns, barras esvaradías, etc.) que </w:t>
      </w:r>
      <w:r w:rsidRPr="001C20B9">
        <w:t>permiten a</w:t>
      </w:r>
      <w:r>
        <w:t>o</w:t>
      </w:r>
      <w:r w:rsidRPr="001C20B9">
        <w:t xml:space="preserve"> usuario introducir datos </w:t>
      </w:r>
      <w:r>
        <w:t>e</w:t>
      </w:r>
      <w:r w:rsidRPr="001C20B9">
        <w:t xml:space="preserve"> enviarlos a</w:t>
      </w:r>
      <w:r>
        <w:t>o</w:t>
      </w:r>
      <w:r w:rsidRPr="001C20B9">
        <w:t xml:space="preserve"> servidor web para</w:t>
      </w:r>
      <w:r>
        <w:t xml:space="preserve"> o</w:t>
      </w:r>
      <w:r w:rsidRPr="001C20B9">
        <w:t xml:space="preserve"> s</w:t>
      </w:r>
      <w:r>
        <w:t>eu procesam</w:t>
      </w:r>
      <w:r w:rsidRPr="001C20B9">
        <w:t>ento.</w:t>
      </w:r>
    </w:p>
    <w:tbl>
      <w:tblPr>
        <w:tblStyle w:val="Tablaconcuadrcula"/>
        <w:tblW w:w="0" w:type="auto"/>
        <w:jc w:val="center"/>
        <w:tblCellSpacing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2303"/>
        <w:gridCol w:w="1784"/>
        <w:gridCol w:w="3930"/>
      </w:tblGrid>
      <w:tr w:rsidR="00E82AD7" w:rsidRPr="00B74867" w14:paraId="3F07D739" w14:textId="77777777" w:rsidTr="00486D03">
        <w:trPr>
          <w:cantSplit/>
          <w:tblCellSpacing w:w="28" w:type="dxa"/>
          <w:jc w:val="center"/>
        </w:trPr>
        <w:tc>
          <w:tcPr>
            <w:tcW w:w="0" w:type="auto"/>
            <w:shd w:val="clear" w:color="auto" w:fill="95B3D7" w:themeFill="accent1" w:themeFillTint="99"/>
            <w:vAlign w:val="center"/>
          </w:tcPr>
          <w:p w14:paraId="578A931E" w14:textId="77777777" w:rsidR="00E82AD7" w:rsidRPr="00B74867" w:rsidRDefault="00E82AD7" w:rsidP="00EB6A0E">
            <w:pPr>
              <w:spacing w:before="160" w:after="80"/>
              <w:ind w:firstLine="0"/>
              <w:jc w:val="center"/>
              <w:rPr>
                <w:b/>
                <w:sz w:val="18"/>
                <w:szCs w:val="18"/>
              </w:rPr>
            </w:pPr>
            <w:r w:rsidRPr="00B74867">
              <w:rPr>
                <w:b/>
                <w:sz w:val="18"/>
                <w:szCs w:val="18"/>
              </w:rPr>
              <w:t>Etiqueta</w:t>
            </w:r>
          </w:p>
        </w:tc>
        <w:tc>
          <w:tcPr>
            <w:tcW w:w="7933" w:type="dxa"/>
            <w:gridSpan w:val="3"/>
            <w:shd w:val="clear" w:color="auto" w:fill="95B3D7" w:themeFill="accent1" w:themeFillTint="99"/>
            <w:vAlign w:val="center"/>
          </w:tcPr>
          <w:p w14:paraId="7A3ADB9C" w14:textId="77777777" w:rsidR="00E82AD7" w:rsidRPr="00B74867" w:rsidRDefault="00E82AD7" w:rsidP="00EB6A0E">
            <w:pPr>
              <w:spacing w:before="160" w:after="80"/>
              <w:ind w:firstLine="0"/>
              <w:jc w:val="center"/>
              <w:rPr>
                <w:b/>
                <w:sz w:val="18"/>
                <w:szCs w:val="18"/>
              </w:rPr>
            </w:pPr>
            <w:r w:rsidRPr="00B74867">
              <w:rPr>
                <w:b/>
                <w:sz w:val="18"/>
                <w:szCs w:val="18"/>
              </w:rPr>
              <w:t>Descrición</w:t>
            </w:r>
          </w:p>
        </w:tc>
      </w:tr>
      <w:tr w:rsidR="00E82AD7" w:rsidRPr="00B74867" w14:paraId="19D5AC0D" w14:textId="77777777" w:rsidTr="00486D03">
        <w:trPr>
          <w:cantSplit/>
          <w:tblCellSpacing w:w="28" w:type="dxa"/>
          <w:jc w:val="center"/>
        </w:trPr>
        <w:tc>
          <w:tcPr>
            <w:tcW w:w="0" w:type="auto"/>
            <w:vMerge w:val="restart"/>
            <w:shd w:val="clear" w:color="auto" w:fill="B8CCE4" w:themeFill="accent1" w:themeFillTint="66"/>
            <w:vAlign w:val="center"/>
          </w:tcPr>
          <w:p w14:paraId="2AD880BF" w14:textId="77777777" w:rsidR="00E82AD7" w:rsidRPr="00B74867" w:rsidRDefault="00E82AD7" w:rsidP="00EB6A0E">
            <w:pPr>
              <w:spacing w:before="0" w:after="0"/>
              <w:ind w:firstLine="0"/>
              <w:jc w:val="center"/>
              <w:rPr>
                <w:rFonts w:ascii="Courier New" w:hAnsi="Courier New" w:cs="Courier New"/>
                <w:sz w:val="18"/>
                <w:szCs w:val="18"/>
              </w:rPr>
            </w:pPr>
            <w:r w:rsidRPr="00B74867">
              <w:rPr>
                <w:rFonts w:ascii="Courier New" w:hAnsi="Courier New" w:cs="Courier New"/>
                <w:sz w:val="18"/>
                <w:szCs w:val="18"/>
              </w:rPr>
              <w:t>&lt;form&gt;</w:t>
            </w:r>
          </w:p>
        </w:tc>
        <w:tc>
          <w:tcPr>
            <w:tcW w:w="7933" w:type="dxa"/>
            <w:gridSpan w:val="3"/>
            <w:shd w:val="clear" w:color="auto" w:fill="B8CCE4" w:themeFill="accent1" w:themeFillTint="66"/>
            <w:vAlign w:val="center"/>
          </w:tcPr>
          <w:p w14:paraId="4ECFED76" w14:textId="77777777" w:rsidR="00E82AD7" w:rsidRPr="00B74867" w:rsidRDefault="00E82AD7" w:rsidP="00EB6A0E">
            <w:pPr>
              <w:spacing w:before="0" w:after="0"/>
              <w:ind w:firstLine="0"/>
              <w:jc w:val="center"/>
              <w:rPr>
                <w:sz w:val="18"/>
                <w:szCs w:val="18"/>
              </w:rPr>
            </w:pPr>
            <w:r w:rsidRPr="00B74867">
              <w:rPr>
                <w:sz w:val="18"/>
                <w:szCs w:val="18"/>
              </w:rPr>
              <w:t>Permite introducir un formulario na páxina web.</w:t>
            </w:r>
          </w:p>
        </w:tc>
      </w:tr>
      <w:tr w:rsidR="00E82AD7" w:rsidRPr="00B74867" w14:paraId="47A13F8A" w14:textId="77777777" w:rsidTr="00486D03">
        <w:trPr>
          <w:cantSplit/>
          <w:tblCellSpacing w:w="28" w:type="dxa"/>
          <w:jc w:val="center"/>
        </w:trPr>
        <w:tc>
          <w:tcPr>
            <w:tcW w:w="0" w:type="auto"/>
            <w:vMerge/>
            <w:shd w:val="clear" w:color="auto" w:fill="B8CCE4" w:themeFill="accent1" w:themeFillTint="66"/>
            <w:vAlign w:val="center"/>
          </w:tcPr>
          <w:p w14:paraId="35361C94" w14:textId="77777777" w:rsidR="00E82AD7" w:rsidRPr="00B74867" w:rsidRDefault="00E82AD7" w:rsidP="00EB6A0E">
            <w:pPr>
              <w:spacing w:before="0" w:after="0"/>
              <w:ind w:firstLine="0"/>
              <w:jc w:val="center"/>
              <w:rPr>
                <w:rFonts w:ascii="Courier New" w:hAnsi="Courier New" w:cs="Courier New"/>
                <w:sz w:val="18"/>
                <w:szCs w:val="18"/>
              </w:rPr>
            </w:pPr>
          </w:p>
        </w:tc>
        <w:tc>
          <w:tcPr>
            <w:tcW w:w="2247" w:type="dxa"/>
            <w:shd w:val="clear" w:color="auto" w:fill="95B3D7" w:themeFill="accent1" w:themeFillTint="99"/>
            <w:vAlign w:val="center"/>
          </w:tcPr>
          <w:p w14:paraId="77F339E5" w14:textId="77777777" w:rsidR="00E82AD7" w:rsidRPr="00B74867" w:rsidRDefault="00E82AD7" w:rsidP="00EB6A0E">
            <w:pPr>
              <w:spacing w:before="0" w:after="0"/>
              <w:ind w:firstLine="0"/>
              <w:jc w:val="center"/>
              <w:rPr>
                <w:b/>
                <w:sz w:val="18"/>
                <w:szCs w:val="18"/>
              </w:rPr>
            </w:pPr>
            <w:r w:rsidRPr="00B74867">
              <w:rPr>
                <w:b/>
                <w:sz w:val="18"/>
                <w:szCs w:val="18"/>
              </w:rPr>
              <w:t>Atributo</w:t>
            </w:r>
          </w:p>
        </w:tc>
        <w:tc>
          <w:tcPr>
            <w:tcW w:w="5630" w:type="dxa"/>
            <w:gridSpan w:val="2"/>
            <w:shd w:val="clear" w:color="auto" w:fill="95B3D7" w:themeFill="accent1" w:themeFillTint="99"/>
            <w:vAlign w:val="center"/>
          </w:tcPr>
          <w:p w14:paraId="4901081E" w14:textId="77777777" w:rsidR="00E82AD7" w:rsidRPr="00B74867" w:rsidRDefault="00E82AD7" w:rsidP="00EB6A0E">
            <w:pPr>
              <w:spacing w:before="0" w:after="0"/>
              <w:ind w:firstLine="0"/>
              <w:jc w:val="center"/>
              <w:rPr>
                <w:b/>
                <w:sz w:val="18"/>
                <w:szCs w:val="18"/>
              </w:rPr>
            </w:pPr>
            <w:r w:rsidRPr="00B74867">
              <w:rPr>
                <w:b/>
                <w:sz w:val="18"/>
                <w:szCs w:val="18"/>
              </w:rPr>
              <w:t>Descrición</w:t>
            </w:r>
          </w:p>
        </w:tc>
      </w:tr>
      <w:tr w:rsidR="00E82AD7" w:rsidRPr="00B74867" w14:paraId="4018BE18" w14:textId="77777777" w:rsidTr="00486D03">
        <w:trPr>
          <w:cantSplit/>
          <w:tblCellSpacing w:w="28" w:type="dxa"/>
          <w:jc w:val="center"/>
        </w:trPr>
        <w:tc>
          <w:tcPr>
            <w:tcW w:w="0" w:type="auto"/>
            <w:vMerge/>
            <w:shd w:val="clear" w:color="auto" w:fill="B8CCE4" w:themeFill="accent1" w:themeFillTint="66"/>
            <w:vAlign w:val="center"/>
          </w:tcPr>
          <w:p w14:paraId="100F6668" w14:textId="77777777" w:rsidR="00E82AD7" w:rsidRPr="00B74867" w:rsidRDefault="00E82AD7"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39D84C05" w14:textId="77777777" w:rsidR="00E82AD7" w:rsidRPr="00B74867" w:rsidRDefault="00E82AD7" w:rsidP="00EB6A0E">
            <w:pPr>
              <w:spacing w:before="0" w:after="0"/>
              <w:ind w:firstLine="0"/>
              <w:jc w:val="center"/>
              <w:rPr>
                <w:rFonts w:ascii="Courier New" w:hAnsi="Courier New" w:cs="Courier New"/>
                <w:sz w:val="18"/>
                <w:szCs w:val="18"/>
              </w:rPr>
            </w:pPr>
            <w:r w:rsidRPr="00B74867">
              <w:rPr>
                <w:rFonts w:ascii="Courier New" w:hAnsi="Courier New" w:cs="Courier New"/>
                <w:sz w:val="18"/>
                <w:szCs w:val="18"/>
              </w:rPr>
              <w:t>action="url"</w:t>
            </w:r>
          </w:p>
        </w:tc>
        <w:tc>
          <w:tcPr>
            <w:tcW w:w="5630" w:type="dxa"/>
            <w:gridSpan w:val="2"/>
            <w:shd w:val="clear" w:color="auto" w:fill="B8CCE4" w:themeFill="accent1" w:themeFillTint="66"/>
            <w:vAlign w:val="center"/>
          </w:tcPr>
          <w:p w14:paraId="39E9240C" w14:textId="77777777" w:rsidR="00E82AD7" w:rsidRPr="00B74867" w:rsidRDefault="00E82AD7" w:rsidP="00EB6A0E">
            <w:pPr>
              <w:spacing w:before="0" w:after="0"/>
              <w:ind w:firstLine="0"/>
              <w:jc w:val="center"/>
              <w:rPr>
                <w:sz w:val="18"/>
                <w:szCs w:val="18"/>
              </w:rPr>
            </w:pPr>
            <w:r w:rsidRPr="00B74867">
              <w:rPr>
                <w:sz w:val="18"/>
                <w:szCs w:val="18"/>
              </w:rPr>
              <w:t>Indica a URL que se encarga de procesar os datos do formulario.</w:t>
            </w:r>
          </w:p>
        </w:tc>
      </w:tr>
      <w:tr w:rsidR="00E82AD7" w:rsidRPr="00B74867" w14:paraId="67FA9685" w14:textId="77777777" w:rsidTr="00486D03">
        <w:trPr>
          <w:cantSplit/>
          <w:tblCellSpacing w:w="28" w:type="dxa"/>
          <w:jc w:val="center"/>
        </w:trPr>
        <w:tc>
          <w:tcPr>
            <w:tcW w:w="0" w:type="auto"/>
            <w:vMerge/>
            <w:shd w:val="clear" w:color="auto" w:fill="B8CCE4" w:themeFill="accent1" w:themeFillTint="66"/>
            <w:vAlign w:val="center"/>
          </w:tcPr>
          <w:p w14:paraId="1041817A" w14:textId="77777777" w:rsidR="00E82AD7" w:rsidRPr="00B74867" w:rsidRDefault="00E82AD7"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3C10E83B" w14:textId="77777777" w:rsidR="00E82AD7" w:rsidRPr="00B74867" w:rsidRDefault="00E82AD7" w:rsidP="00EB6A0E">
            <w:pPr>
              <w:spacing w:before="0" w:after="0"/>
              <w:ind w:firstLine="0"/>
              <w:jc w:val="center"/>
              <w:rPr>
                <w:rFonts w:ascii="Courier New" w:hAnsi="Courier New" w:cs="Courier New"/>
                <w:sz w:val="18"/>
                <w:szCs w:val="18"/>
              </w:rPr>
            </w:pPr>
            <w:r w:rsidRPr="00B74867">
              <w:rPr>
                <w:rFonts w:ascii="Courier New" w:hAnsi="Courier New" w:cs="Courier New"/>
                <w:sz w:val="18"/>
                <w:szCs w:val="18"/>
              </w:rPr>
              <w:t>method="POST ou GET"</w:t>
            </w:r>
          </w:p>
        </w:tc>
        <w:tc>
          <w:tcPr>
            <w:tcW w:w="5630" w:type="dxa"/>
            <w:gridSpan w:val="2"/>
            <w:shd w:val="clear" w:color="auto" w:fill="B8CCE4" w:themeFill="accent1" w:themeFillTint="66"/>
            <w:vAlign w:val="center"/>
          </w:tcPr>
          <w:p w14:paraId="6FAA0123" w14:textId="77777777" w:rsidR="00E82AD7" w:rsidRPr="00B74867" w:rsidRDefault="00E82AD7" w:rsidP="00EB6A0E">
            <w:pPr>
              <w:spacing w:before="0" w:after="0"/>
              <w:ind w:firstLine="0"/>
              <w:jc w:val="center"/>
              <w:rPr>
                <w:sz w:val="18"/>
                <w:szCs w:val="18"/>
              </w:rPr>
            </w:pPr>
            <w:r w:rsidRPr="00B74867">
              <w:rPr>
                <w:sz w:val="18"/>
                <w:szCs w:val="18"/>
              </w:rPr>
              <w:t>Indica o método HTTP utilizado para enviar o formulario</w:t>
            </w:r>
          </w:p>
        </w:tc>
      </w:tr>
      <w:tr w:rsidR="0041310F" w:rsidRPr="00B74867" w14:paraId="2F62BA7C" w14:textId="77777777" w:rsidTr="00486D03">
        <w:trPr>
          <w:cantSplit/>
          <w:tblCellSpacing w:w="28" w:type="dxa"/>
          <w:jc w:val="center"/>
        </w:trPr>
        <w:tc>
          <w:tcPr>
            <w:tcW w:w="0" w:type="auto"/>
            <w:vMerge w:val="restart"/>
            <w:shd w:val="clear" w:color="auto" w:fill="B8CCE4" w:themeFill="accent1" w:themeFillTint="66"/>
            <w:vAlign w:val="center"/>
          </w:tcPr>
          <w:p w14:paraId="136D616F" w14:textId="77777777" w:rsidR="0041310F" w:rsidRPr="00B74867" w:rsidRDefault="0041310F" w:rsidP="00EB6A0E">
            <w:pPr>
              <w:spacing w:before="0" w:after="0"/>
              <w:ind w:firstLine="0"/>
              <w:jc w:val="center"/>
            </w:pPr>
            <w:r w:rsidRPr="00FD41A8">
              <w:rPr>
                <w:rFonts w:ascii="Courier New" w:hAnsi="Courier New" w:cs="Courier New"/>
                <w:sz w:val="18"/>
                <w:szCs w:val="18"/>
              </w:rPr>
              <w:t>&lt;input&gt;</w:t>
            </w:r>
          </w:p>
        </w:tc>
        <w:tc>
          <w:tcPr>
            <w:tcW w:w="7933" w:type="dxa"/>
            <w:gridSpan w:val="3"/>
            <w:shd w:val="clear" w:color="auto" w:fill="95B3D7" w:themeFill="accent1" w:themeFillTint="99"/>
            <w:vAlign w:val="center"/>
          </w:tcPr>
          <w:p w14:paraId="663F8F20" w14:textId="77777777" w:rsidR="0041310F" w:rsidRPr="00B74867" w:rsidRDefault="0041310F" w:rsidP="00EB6A0E">
            <w:pPr>
              <w:spacing w:before="160" w:after="80"/>
              <w:ind w:firstLine="0"/>
              <w:jc w:val="center"/>
              <w:rPr>
                <w:b/>
                <w:sz w:val="18"/>
                <w:szCs w:val="18"/>
              </w:rPr>
            </w:pPr>
            <w:r w:rsidRPr="00B74867">
              <w:rPr>
                <w:b/>
                <w:sz w:val="18"/>
                <w:szCs w:val="18"/>
              </w:rPr>
              <w:t>Descrición</w:t>
            </w:r>
          </w:p>
        </w:tc>
      </w:tr>
      <w:tr w:rsidR="0041310F" w:rsidRPr="00B74867" w14:paraId="61A26A0E" w14:textId="77777777" w:rsidTr="00486D03">
        <w:trPr>
          <w:cantSplit/>
          <w:tblCellSpacing w:w="28" w:type="dxa"/>
          <w:jc w:val="center"/>
        </w:trPr>
        <w:tc>
          <w:tcPr>
            <w:tcW w:w="0" w:type="auto"/>
            <w:vMerge/>
            <w:shd w:val="clear" w:color="auto" w:fill="B8CCE4" w:themeFill="accent1" w:themeFillTint="66"/>
            <w:vAlign w:val="center"/>
          </w:tcPr>
          <w:p w14:paraId="7998E42F" w14:textId="77777777" w:rsidR="0041310F" w:rsidRPr="00B74867" w:rsidRDefault="0041310F" w:rsidP="00EB6A0E">
            <w:pPr>
              <w:spacing w:before="0" w:after="0"/>
              <w:ind w:firstLine="0"/>
              <w:jc w:val="center"/>
              <w:rPr>
                <w:rFonts w:ascii="Courier New" w:hAnsi="Courier New" w:cs="Courier New"/>
                <w:sz w:val="18"/>
                <w:szCs w:val="18"/>
              </w:rPr>
            </w:pPr>
          </w:p>
        </w:tc>
        <w:tc>
          <w:tcPr>
            <w:tcW w:w="7933" w:type="dxa"/>
            <w:gridSpan w:val="3"/>
            <w:shd w:val="clear" w:color="auto" w:fill="B8CCE4" w:themeFill="accent1" w:themeFillTint="66"/>
            <w:vAlign w:val="center"/>
          </w:tcPr>
          <w:p w14:paraId="7976E7AA" w14:textId="77777777" w:rsidR="0041310F" w:rsidRPr="00B74867" w:rsidRDefault="0041310F" w:rsidP="00EB6A0E">
            <w:pPr>
              <w:spacing w:before="0" w:after="0"/>
              <w:ind w:firstLine="0"/>
              <w:jc w:val="center"/>
              <w:rPr>
                <w:sz w:val="18"/>
                <w:szCs w:val="18"/>
              </w:rPr>
            </w:pPr>
            <w:r w:rsidRPr="00B74867">
              <w:rPr>
                <w:sz w:val="18"/>
                <w:szCs w:val="18"/>
              </w:rPr>
              <w:t>Emprégase para inserir un control nun formulario.</w:t>
            </w:r>
          </w:p>
        </w:tc>
      </w:tr>
      <w:tr w:rsidR="0041310F" w:rsidRPr="00B74867" w14:paraId="1C4D3AD5" w14:textId="77777777" w:rsidTr="00486D03">
        <w:trPr>
          <w:cantSplit/>
          <w:tblCellSpacing w:w="28" w:type="dxa"/>
          <w:jc w:val="center"/>
        </w:trPr>
        <w:tc>
          <w:tcPr>
            <w:tcW w:w="0" w:type="auto"/>
            <w:vMerge/>
            <w:shd w:val="clear" w:color="auto" w:fill="B8CCE4" w:themeFill="accent1" w:themeFillTint="66"/>
            <w:vAlign w:val="center"/>
          </w:tcPr>
          <w:p w14:paraId="2ECB7A52"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shd w:val="clear" w:color="auto" w:fill="95B3D7" w:themeFill="accent1" w:themeFillTint="99"/>
            <w:vAlign w:val="center"/>
          </w:tcPr>
          <w:p w14:paraId="4F207075" w14:textId="77777777" w:rsidR="0041310F" w:rsidRPr="00B74867" w:rsidRDefault="0041310F" w:rsidP="00EB6A0E">
            <w:pPr>
              <w:spacing w:before="0" w:after="0"/>
              <w:ind w:firstLine="0"/>
              <w:jc w:val="center"/>
              <w:rPr>
                <w:b/>
                <w:sz w:val="18"/>
                <w:szCs w:val="18"/>
              </w:rPr>
            </w:pPr>
            <w:r w:rsidRPr="00B74867">
              <w:rPr>
                <w:b/>
                <w:sz w:val="18"/>
                <w:szCs w:val="18"/>
              </w:rPr>
              <w:t>Atributo</w:t>
            </w:r>
          </w:p>
        </w:tc>
        <w:tc>
          <w:tcPr>
            <w:tcW w:w="5630" w:type="dxa"/>
            <w:gridSpan w:val="2"/>
            <w:shd w:val="clear" w:color="auto" w:fill="95B3D7" w:themeFill="accent1" w:themeFillTint="99"/>
            <w:vAlign w:val="center"/>
          </w:tcPr>
          <w:p w14:paraId="2A871C16" w14:textId="77777777" w:rsidR="0041310F" w:rsidRPr="00B74867" w:rsidRDefault="0041310F" w:rsidP="00EB6A0E">
            <w:pPr>
              <w:spacing w:before="0" w:after="0"/>
              <w:ind w:firstLine="0"/>
              <w:jc w:val="center"/>
              <w:rPr>
                <w:b/>
                <w:sz w:val="18"/>
                <w:szCs w:val="18"/>
              </w:rPr>
            </w:pPr>
            <w:r w:rsidRPr="00B74867">
              <w:rPr>
                <w:b/>
                <w:sz w:val="18"/>
                <w:szCs w:val="18"/>
              </w:rPr>
              <w:t>Descrición</w:t>
            </w:r>
          </w:p>
        </w:tc>
      </w:tr>
      <w:tr w:rsidR="0041310F" w:rsidRPr="00B74867" w14:paraId="019E8A51" w14:textId="77777777" w:rsidTr="00486D03">
        <w:trPr>
          <w:cantSplit/>
          <w:tblCellSpacing w:w="28" w:type="dxa"/>
          <w:jc w:val="center"/>
        </w:trPr>
        <w:tc>
          <w:tcPr>
            <w:tcW w:w="0" w:type="auto"/>
            <w:vMerge/>
            <w:shd w:val="clear" w:color="auto" w:fill="B8CCE4" w:themeFill="accent1" w:themeFillTint="66"/>
            <w:vAlign w:val="center"/>
          </w:tcPr>
          <w:p w14:paraId="59D6B1C1"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1C6E11AE" w14:textId="77777777" w:rsidR="0041310F" w:rsidRPr="00FE1FFE" w:rsidRDefault="0041310F" w:rsidP="00EB6A0E">
            <w:pPr>
              <w:spacing w:before="0" w:after="0"/>
              <w:ind w:firstLine="0"/>
              <w:jc w:val="center"/>
              <w:rPr>
                <w:rFonts w:ascii="Courier New" w:hAnsi="Courier New" w:cs="Courier New"/>
                <w:sz w:val="18"/>
                <w:szCs w:val="18"/>
              </w:rPr>
            </w:pPr>
            <w:r w:rsidRPr="00FE1FFE">
              <w:rPr>
                <w:rFonts w:ascii="Courier New" w:hAnsi="Courier New" w:cs="Courier New"/>
                <w:sz w:val="18"/>
                <w:szCs w:val="18"/>
              </w:rPr>
              <w:t>name</w:t>
            </w:r>
          </w:p>
        </w:tc>
        <w:tc>
          <w:tcPr>
            <w:tcW w:w="5630" w:type="dxa"/>
            <w:gridSpan w:val="2"/>
            <w:shd w:val="clear" w:color="auto" w:fill="B8CCE4" w:themeFill="accent1" w:themeFillTint="66"/>
            <w:vAlign w:val="center"/>
          </w:tcPr>
          <w:p w14:paraId="45A90E83" w14:textId="77777777" w:rsidR="0041310F" w:rsidRPr="00FE1FFE" w:rsidRDefault="0041310F" w:rsidP="00EB6A0E">
            <w:pPr>
              <w:spacing w:before="0" w:after="0"/>
              <w:ind w:firstLine="0"/>
              <w:jc w:val="center"/>
              <w:rPr>
                <w:sz w:val="18"/>
                <w:szCs w:val="18"/>
              </w:rPr>
            </w:pPr>
            <w:r w:rsidRPr="00FE1FFE">
              <w:rPr>
                <w:sz w:val="18"/>
                <w:szCs w:val="18"/>
              </w:rPr>
              <w:t>Asigna un nome ao control (imprescindible para que o servidor poida procesar o formulario).</w:t>
            </w:r>
          </w:p>
        </w:tc>
      </w:tr>
      <w:tr w:rsidR="0041310F" w:rsidRPr="00B74867" w14:paraId="00142BAA" w14:textId="77777777" w:rsidTr="00486D03">
        <w:trPr>
          <w:cantSplit/>
          <w:tblCellSpacing w:w="28" w:type="dxa"/>
          <w:jc w:val="center"/>
        </w:trPr>
        <w:tc>
          <w:tcPr>
            <w:tcW w:w="0" w:type="auto"/>
            <w:vMerge/>
            <w:shd w:val="clear" w:color="auto" w:fill="B8CCE4" w:themeFill="accent1" w:themeFillTint="66"/>
            <w:vAlign w:val="center"/>
          </w:tcPr>
          <w:p w14:paraId="3A2CE6EB"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67A3A6A1" w14:textId="77777777" w:rsidR="0041310F" w:rsidRPr="00FE1FFE" w:rsidRDefault="00355026" w:rsidP="00EB6A0E">
            <w:pPr>
              <w:spacing w:before="0" w:after="0"/>
              <w:ind w:firstLine="0"/>
              <w:jc w:val="center"/>
              <w:rPr>
                <w:rFonts w:ascii="Courier New" w:hAnsi="Courier New" w:cs="Courier New"/>
                <w:sz w:val="18"/>
                <w:szCs w:val="18"/>
              </w:rPr>
            </w:pPr>
            <w:r w:rsidRPr="00355026">
              <w:rPr>
                <w:rFonts w:ascii="Courier New" w:hAnsi="Courier New" w:cs="Courier New"/>
                <w:sz w:val="18"/>
                <w:szCs w:val="18"/>
              </w:rPr>
              <w:t>value=</w:t>
            </w:r>
            <w:r>
              <w:rPr>
                <w:rFonts w:ascii="Courier New" w:hAnsi="Courier New" w:cs="Courier New"/>
                <w:sz w:val="18"/>
                <w:szCs w:val="18"/>
              </w:rPr>
              <w:t>”texto”</w:t>
            </w:r>
          </w:p>
        </w:tc>
        <w:tc>
          <w:tcPr>
            <w:tcW w:w="5630" w:type="dxa"/>
            <w:gridSpan w:val="2"/>
            <w:shd w:val="clear" w:color="auto" w:fill="B8CCE4" w:themeFill="accent1" w:themeFillTint="66"/>
            <w:vAlign w:val="center"/>
          </w:tcPr>
          <w:p w14:paraId="0C3C4AF4" w14:textId="77777777" w:rsidR="0041310F" w:rsidRPr="00FE1FFE" w:rsidRDefault="00355026" w:rsidP="00EB6A0E">
            <w:pPr>
              <w:spacing w:before="0" w:after="0"/>
              <w:ind w:firstLine="0"/>
              <w:jc w:val="center"/>
              <w:rPr>
                <w:sz w:val="18"/>
                <w:szCs w:val="18"/>
              </w:rPr>
            </w:pPr>
            <w:r>
              <w:rPr>
                <w:sz w:val="18"/>
                <w:szCs w:val="18"/>
              </w:rPr>
              <w:t>Valor inicial do control.</w:t>
            </w:r>
          </w:p>
        </w:tc>
      </w:tr>
      <w:tr w:rsidR="0041310F" w:rsidRPr="00B74867" w14:paraId="5B66E8F5" w14:textId="77777777" w:rsidTr="00486D03">
        <w:trPr>
          <w:cantSplit/>
          <w:tblCellSpacing w:w="28" w:type="dxa"/>
          <w:jc w:val="center"/>
        </w:trPr>
        <w:tc>
          <w:tcPr>
            <w:tcW w:w="0" w:type="auto"/>
            <w:vMerge/>
            <w:shd w:val="clear" w:color="auto" w:fill="B8CCE4" w:themeFill="accent1" w:themeFillTint="66"/>
            <w:vAlign w:val="center"/>
          </w:tcPr>
          <w:p w14:paraId="20DBD501"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2C873C57" w14:textId="77777777" w:rsidR="0041310F" w:rsidRPr="00FE1FFE" w:rsidRDefault="00355026" w:rsidP="00EB6A0E">
            <w:pPr>
              <w:spacing w:before="0" w:after="0"/>
              <w:ind w:firstLine="0"/>
              <w:jc w:val="center"/>
              <w:rPr>
                <w:rFonts w:ascii="Courier New" w:hAnsi="Courier New" w:cs="Courier New"/>
                <w:sz w:val="18"/>
                <w:szCs w:val="18"/>
              </w:rPr>
            </w:pPr>
            <w:r>
              <w:rPr>
                <w:rFonts w:ascii="Courier New" w:hAnsi="Courier New" w:cs="Courier New"/>
                <w:sz w:val="18"/>
                <w:szCs w:val="18"/>
              </w:rPr>
              <w:t>alt=”texto”</w:t>
            </w:r>
          </w:p>
        </w:tc>
        <w:tc>
          <w:tcPr>
            <w:tcW w:w="5630" w:type="dxa"/>
            <w:gridSpan w:val="2"/>
            <w:shd w:val="clear" w:color="auto" w:fill="B8CCE4" w:themeFill="accent1" w:themeFillTint="66"/>
            <w:vAlign w:val="center"/>
          </w:tcPr>
          <w:p w14:paraId="5B22A6D4" w14:textId="77777777" w:rsidR="0041310F" w:rsidRPr="00FE1FFE" w:rsidRDefault="00355026" w:rsidP="00EB6A0E">
            <w:pPr>
              <w:spacing w:before="0" w:after="0"/>
              <w:ind w:firstLine="0"/>
              <w:jc w:val="center"/>
              <w:rPr>
                <w:sz w:val="18"/>
                <w:szCs w:val="18"/>
              </w:rPr>
            </w:pPr>
            <w:r>
              <w:rPr>
                <w:sz w:val="18"/>
                <w:szCs w:val="18"/>
              </w:rPr>
              <w:t>Texto alternativo en caso de que o control non se dea cargado.</w:t>
            </w:r>
          </w:p>
        </w:tc>
      </w:tr>
      <w:tr w:rsidR="0041310F" w:rsidRPr="00B74867" w14:paraId="60DC0B4D" w14:textId="77777777" w:rsidTr="00486D03">
        <w:trPr>
          <w:cantSplit/>
          <w:tblCellSpacing w:w="28" w:type="dxa"/>
          <w:jc w:val="center"/>
        </w:trPr>
        <w:tc>
          <w:tcPr>
            <w:tcW w:w="0" w:type="auto"/>
            <w:vMerge/>
            <w:shd w:val="clear" w:color="auto" w:fill="B8CCE4" w:themeFill="accent1" w:themeFillTint="66"/>
            <w:vAlign w:val="center"/>
          </w:tcPr>
          <w:p w14:paraId="1603E5F5"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2E99B183" w14:textId="77777777" w:rsidR="0041310F" w:rsidRPr="00FE1FFE" w:rsidRDefault="0041310F" w:rsidP="00EB6A0E">
            <w:pPr>
              <w:spacing w:before="0" w:after="0"/>
              <w:ind w:firstLine="0"/>
              <w:jc w:val="center"/>
              <w:rPr>
                <w:rFonts w:ascii="Courier New" w:hAnsi="Courier New" w:cs="Courier New"/>
                <w:sz w:val="18"/>
                <w:szCs w:val="18"/>
              </w:rPr>
            </w:pPr>
          </w:p>
        </w:tc>
        <w:tc>
          <w:tcPr>
            <w:tcW w:w="5630" w:type="dxa"/>
            <w:gridSpan w:val="2"/>
            <w:shd w:val="clear" w:color="auto" w:fill="B8CCE4" w:themeFill="accent1" w:themeFillTint="66"/>
            <w:vAlign w:val="center"/>
          </w:tcPr>
          <w:p w14:paraId="593BA955" w14:textId="77777777" w:rsidR="0041310F" w:rsidRPr="00FE1FFE" w:rsidRDefault="0041310F" w:rsidP="00EB6A0E">
            <w:pPr>
              <w:spacing w:before="0" w:after="0"/>
              <w:ind w:firstLine="0"/>
              <w:jc w:val="center"/>
              <w:rPr>
                <w:sz w:val="18"/>
                <w:szCs w:val="18"/>
              </w:rPr>
            </w:pPr>
          </w:p>
        </w:tc>
      </w:tr>
      <w:tr w:rsidR="0041310F" w:rsidRPr="00B74867" w14:paraId="2BE5B48A" w14:textId="77777777" w:rsidTr="00486D03">
        <w:trPr>
          <w:cantSplit/>
          <w:tblCellSpacing w:w="28" w:type="dxa"/>
          <w:jc w:val="center"/>
        </w:trPr>
        <w:tc>
          <w:tcPr>
            <w:tcW w:w="0" w:type="auto"/>
            <w:vMerge/>
            <w:shd w:val="clear" w:color="auto" w:fill="B8CCE4" w:themeFill="accent1" w:themeFillTint="66"/>
            <w:vAlign w:val="center"/>
          </w:tcPr>
          <w:p w14:paraId="74AA789D"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val="restart"/>
            <w:shd w:val="clear" w:color="auto" w:fill="B8CCE4" w:themeFill="accent1" w:themeFillTint="66"/>
            <w:vAlign w:val="center"/>
          </w:tcPr>
          <w:p w14:paraId="4AE2119A" w14:textId="77777777" w:rsidR="0041310F" w:rsidRPr="00FE1FFE" w:rsidRDefault="00355026" w:rsidP="00EB6A0E">
            <w:pPr>
              <w:spacing w:before="0" w:after="0"/>
              <w:ind w:firstLine="0"/>
              <w:jc w:val="center"/>
              <w:rPr>
                <w:rFonts w:ascii="Courier New" w:hAnsi="Courier New" w:cs="Courier New"/>
                <w:sz w:val="18"/>
                <w:szCs w:val="18"/>
              </w:rPr>
            </w:pPr>
            <w:r>
              <w:rPr>
                <w:rFonts w:ascii="Courier New" w:hAnsi="Courier New" w:cs="Courier New"/>
                <w:sz w:val="18"/>
                <w:szCs w:val="18"/>
              </w:rPr>
              <w:t>type</w:t>
            </w:r>
            <w:r w:rsidR="0041310F" w:rsidRPr="00FE1FFE">
              <w:rPr>
                <w:rFonts w:ascii="Courier New" w:hAnsi="Courier New" w:cs="Courier New"/>
                <w:sz w:val="18"/>
                <w:szCs w:val="18"/>
              </w:rPr>
              <w:t>="text | password | checkbox | radio | submit | reset | file | hidden | image | button"</w:t>
            </w:r>
          </w:p>
        </w:tc>
        <w:tc>
          <w:tcPr>
            <w:tcW w:w="5630" w:type="dxa"/>
            <w:gridSpan w:val="2"/>
            <w:shd w:val="clear" w:color="auto" w:fill="B8CCE4" w:themeFill="accent1" w:themeFillTint="66"/>
            <w:vAlign w:val="center"/>
          </w:tcPr>
          <w:p w14:paraId="5DCA1071" w14:textId="77777777" w:rsidR="0041310F" w:rsidRPr="00B74867" w:rsidRDefault="0041310F" w:rsidP="00EB6A0E">
            <w:pPr>
              <w:spacing w:before="0" w:after="0"/>
              <w:ind w:firstLine="0"/>
              <w:jc w:val="center"/>
              <w:rPr>
                <w:sz w:val="18"/>
                <w:szCs w:val="18"/>
              </w:rPr>
            </w:pPr>
            <w:r w:rsidRPr="00B74867">
              <w:rPr>
                <w:sz w:val="18"/>
                <w:szCs w:val="18"/>
              </w:rPr>
              <w:t>Indica o tipo de control que vai empregarse no formulario.</w:t>
            </w:r>
          </w:p>
        </w:tc>
      </w:tr>
      <w:tr w:rsidR="0041310F" w:rsidRPr="00B74867" w14:paraId="4790608F" w14:textId="77777777" w:rsidTr="00486D03">
        <w:trPr>
          <w:cantSplit/>
          <w:tblCellSpacing w:w="28" w:type="dxa"/>
          <w:jc w:val="center"/>
        </w:trPr>
        <w:tc>
          <w:tcPr>
            <w:tcW w:w="0" w:type="auto"/>
            <w:vMerge/>
            <w:shd w:val="clear" w:color="auto" w:fill="B8CCE4" w:themeFill="accent1" w:themeFillTint="66"/>
            <w:vAlign w:val="center"/>
          </w:tcPr>
          <w:p w14:paraId="264BE4C8"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48948D8B" w14:textId="77777777" w:rsidR="0041310F" w:rsidRPr="00B74867" w:rsidRDefault="0041310F" w:rsidP="00EB6A0E">
            <w:pPr>
              <w:spacing w:before="0" w:after="0"/>
              <w:ind w:firstLine="0"/>
              <w:jc w:val="center"/>
              <w:rPr>
                <w:rFonts w:ascii="Courier New" w:hAnsi="Courier New" w:cs="Courier New"/>
                <w:sz w:val="18"/>
                <w:szCs w:val="18"/>
              </w:rPr>
            </w:pPr>
          </w:p>
        </w:tc>
        <w:tc>
          <w:tcPr>
            <w:tcW w:w="1728" w:type="dxa"/>
            <w:shd w:val="clear" w:color="auto" w:fill="95B3D7" w:themeFill="accent1" w:themeFillTint="99"/>
            <w:vAlign w:val="center"/>
          </w:tcPr>
          <w:p w14:paraId="0606F2E1" w14:textId="77777777" w:rsidR="0041310F" w:rsidRPr="003F3A71" w:rsidRDefault="0041310F" w:rsidP="00EB6A0E">
            <w:pPr>
              <w:spacing w:before="0" w:after="0"/>
              <w:ind w:firstLine="0"/>
              <w:jc w:val="center"/>
              <w:rPr>
                <w:b/>
                <w:sz w:val="18"/>
                <w:szCs w:val="18"/>
              </w:rPr>
            </w:pPr>
            <w:r>
              <w:rPr>
                <w:b/>
                <w:sz w:val="18"/>
                <w:szCs w:val="18"/>
              </w:rPr>
              <w:t>Valor</w:t>
            </w:r>
          </w:p>
        </w:tc>
        <w:tc>
          <w:tcPr>
            <w:tcW w:w="3846" w:type="dxa"/>
            <w:shd w:val="clear" w:color="auto" w:fill="95B3D7" w:themeFill="accent1" w:themeFillTint="99"/>
            <w:vAlign w:val="center"/>
          </w:tcPr>
          <w:p w14:paraId="53A04BFF" w14:textId="77777777" w:rsidR="0041310F" w:rsidRPr="003F3A71" w:rsidRDefault="0041310F" w:rsidP="00EB6A0E">
            <w:pPr>
              <w:spacing w:before="0" w:after="0"/>
              <w:ind w:firstLine="0"/>
              <w:jc w:val="center"/>
              <w:rPr>
                <w:b/>
                <w:sz w:val="18"/>
                <w:szCs w:val="18"/>
              </w:rPr>
            </w:pPr>
            <w:r>
              <w:rPr>
                <w:b/>
                <w:sz w:val="18"/>
                <w:szCs w:val="18"/>
              </w:rPr>
              <w:t>Descrición</w:t>
            </w:r>
          </w:p>
        </w:tc>
      </w:tr>
      <w:tr w:rsidR="0041310F" w:rsidRPr="00B74867" w14:paraId="1252B79F" w14:textId="77777777" w:rsidTr="00486D03">
        <w:trPr>
          <w:cantSplit/>
          <w:tblCellSpacing w:w="28" w:type="dxa"/>
          <w:jc w:val="center"/>
        </w:trPr>
        <w:tc>
          <w:tcPr>
            <w:tcW w:w="0" w:type="auto"/>
            <w:vMerge/>
            <w:shd w:val="clear" w:color="auto" w:fill="B8CCE4" w:themeFill="accent1" w:themeFillTint="66"/>
            <w:vAlign w:val="center"/>
          </w:tcPr>
          <w:p w14:paraId="08D52F82"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758C54BB"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239B8737" w14:textId="77777777" w:rsidR="0041310F" w:rsidRPr="00833FBD" w:rsidRDefault="0041310F" w:rsidP="00EB6A0E">
            <w:pPr>
              <w:spacing w:before="0" w:after="0"/>
              <w:ind w:firstLine="0"/>
              <w:jc w:val="center"/>
              <w:rPr>
                <w:rFonts w:ascii="Courier New" w:hAnsi="Courier New" w:cs="Courier New"/>
                <w:sz w:val="18"/>
                <w:szCs w:val="18"/>
              </w:rPr>
            </w:pPr>
            <w:r w:rsidRPr="00833FBD">
              <w:rPr>
                <w:rFonts w:ascii="Courier New" w:hAnsi="Courier New" w:cs="Courier New"/>
                <w:sz w:val="18"/>
                <w:szCs w:val="18"/>
              </w:rPr>
              <w:t>text</w:t>
            </w:r>
          </w:p>
        </w:tc>
        <w:tc>
          <w:tcPr>
            <w:tcW w:w="3846" w:type="dxa"/>
            <w:shd w:val="clear" w:color="auto" w:fill="B8CCE4" w:themeFill="accent1" w:themeFillTint="66"/>
            <w:vAlign w:val="center"/>
          </w:tcPr>
          <w:p w14:paraId="209F176F" w14:textId="77777777" w:rsidR="0041310F" w:rsidRPr="00833FBD" w:rsidRDefault="0041310F" w:rsidP="00EB6A0E">
            <w:pPr>
              <w:spacing w:before="0" w:after="0"/>
              <w:ind w:firstLine="0"/>
              <w:jc w:val="center"/>
              <w:rPr>
                <w:sz w:val="18"/>
                <w:szCs w:val="18"/>
              </w:rPr>
            </w:pPr>
            <w:r w:rsidRPr="00833FBD">
              <w:rPr>
                <w:noProof/>
                <w:sz w:val="18"/>
                <w:szCs w:val="20"/>
                <w:lang w:val="en-US" w:eastAsia="en-US"/>
              </w:rPr>
              <w:t xml:space="preserve">Campo </w:t>
            </w:r>
            <w:r>
              <w:rPr>
                <w:noProof/>
                <w:sz w:val="18"/>
                <w:szCs w:val="20"/>
                <w:lang w:val="en-US" w:eastAsia="en-US"/>
              </w:rPr>
              <w:t>de texto.</w:t>
            </w:r>
          </w:p>
        </w:tc>
      </w:tr>
      <w:tr w:rsidR="0041310F" w:rsidRPr="00B74867" w14:paraId="026FF748" w14:textId="77777777" w:rsidTr="00486D03">
        <w:trPr>
          <w:cantSplit/>
          <w:tblCellSpacing w:w="28" w:type="dxa"/>
          <w:jc w:val="center"/>
        </w:trPr>
        <w:tc>
          <w:tcPr>
            <w:tcW w:w="0" w:type="auto"/>
            <w:vMerge/>
            <w:shd w:val="clear" w:color="auto" w:fill="B8CCE4" w:themeFill="accent1" w:themeFillTint="66"/>
            <w:vAlign w:val="center"/>
          </w:tcPr>
          <w:p w14:paraId="0A5B0E61"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62435AE1"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4D025A0E" w14:textId="77777777" w:rsidR="0041310F" w:rsidRPr="00833FBD" w:rsidRDefault="0041310F" w:rsidP="00EB6A0E">
            <w:pPr>
              <w:spacing w:before="0" w:after="0"/>
              <w:ind w:firstLine="0"/>
              <w:jc w:val="center"/>
              <w:rPr>
                <w:rFonts w:ascii="Courier New" w:hAnsi="Courier New" w:cs="Courier New"/>
                <w:sz w:val="18"/>
                <w:szCs w:val="18"/>
              </w:rPr>
            </w:pPr>
            <w:r w:rsidRPr="00833FBD">
              <w:rPr>
                <w:rFonts w:ascii="Courier New" w:hAnsi="Courier New" w:cs="Courier New"/>
                <w:sz w:val="18"/>
                <w:szCs w:val="18"/>
              </w:rPr>
              <w:t>password</w:t>
            </w:r>
          </w:p>
        </w:tc>
        <w:tc>
          <w:tcPr>
            <w:tcW w:w="3846" w:type="dxa"/>
            <w:shd w:val="clear" w:color="auto" w:fill="B8CCE4" w:themeFill="accent1" w:themeFillTint="66"/>
            <w:vAlign w:val="center"/>
          </w:tcPr>
          <w:p w14:paraId="6E45AFA3" w14:textId="77777777" w:rsidR="0041310F" w:rsidRPr="00833FBD" w:rsidRDefault="0041310F" w:rsidP="00EB6A0E">
            <w:pPr>
              <w:spacing w:before="0" w:after="0"/>
              <w:ind w:firstLine="0"/>
              <w:jc w:val="center"/>
              <w:rPr>
                <w:sz w:val="18"/>
                <w:szCs w:val="18"/>
              </w:rPr>
            </w:pPr>
            <w:r>
              <w:rPr>
                <w:sz w:val="18"/>
                <w:szCs w:val="18"/>
              </w:rPr>
              <w:t>Campo de contrasinal.</w:t>
            </w:r>
          </w:p>
        </w:tc>
      </w:tr>
      <w:tr w:rsidR="0041310F" w:rsidRPr="00B74867" w14:paraId="176ADD48" w14:textId="77777777" w:rsidTr="00486D03">
        <w:trPr>
          <w:cantSplit/>
          <w:tblCellSpacing w:w="28" w:type="dxa"/>
          <w:jc w:val="center"/>
        </w:trPr>
        <w:tc>
          <w:tcPr>
            <w:tcW w:w="0" w:type="auto"/>
            <w:vMerge/>
            <w:shd w:val="clear" w:color="auto" w:fill="B8CCE4" w:themeFill="accent1" w:themeFillTint="66"/>
            <w:vAlign w:val="center"/>
          </w:tcPr>
          <w:p w14:paraId="1C6E2A66"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495D4919"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1ACA1DD9" w14:textId="77777777" w:rsidR="0041310F" w:rsidRPr="00833FBD" w:rsidRDefault="0041310F" w:rsidP="00EB6A0E">
            <w:pPr>
              <w:spacing w:before="0" w:after="0"/>
              <w:ind w:firstLine="0"/>
              <w:jc w:val="center"/>
              <w:rPr>
                <w:rFonts w:ascii="Courier New" w:hAnsi="Courier New" w:cs="Courier New"/>
                <w:sz w:val="18"/>
                <w:szCs w:val="18"/>
              </w:rPr>
            </w:pPr>
            <w:r w:rsidRPr="00833FBD">
              <w:rPr>
                <w:rFonts w:ascii="Courier New" w:hAnsi="Courier New" w:cs="Courier New"/>
                <w:sz w:val="18"/>
                <w:szCs w:val="18"/>
              </w:rPr>
              <w:t>checkbox</w:t>
            </w:r>
          </w:p>
        </w:tc>
        <w:tc>
          <w:tcPr>
            <w:tcW w:w="3846" w:type="dxa"/>
            <w:shd w:val="clear" w:color="auto" w:fill="B8CCE4" w:themeFill="accent1" w:themeFillTint="66"/>
            <w:vAlign w:val="center"/>
          </w:tcPr>
          <w:p w14:paraId="56E7D889" w14:textId="77777777" w:rsidR="0041310F" w:rsidRPr="00833FBD" w:rsidRDefault="0041310F" w:rsidP="00EB6A0E">
            <w:pPr>
              <w:spacing w:before="0" w:after="0"/>
              <w:ind w:firstLine="0"/>
              <w:jc w:val="center"/>
              <w:rPr>
                <w:sz w:val="18"/>
                <w:szCs w:val="18"/>
              </w:rPr>
            </w:pPr>
            <w:r>
              <w:rPr>
                <w:sz w:val="18"/>
                <w:szCs w:val="18"/>
              </w:rPr>
              <w:t>Caixa de verificación.</w:t>
            </w:r>
          </w:p>
        </w:tc>
      </w:tr>
      <w:tr w:rsidR="0041310F" w:rsidRPr="00B74867" w14:paraId="3F3D9CA0" w14:textId="77777777" w:rsidTr="00486D03">
        <w:trPr>
          <w:cantSplit/>
          <w:tblCellSpacing w:w="28" w:type="dxa"/>
          <w:jc w:val="center"/>
        </w:trPr>
        <w:tc>
          <w:tcPr>
            <w:tcW w:w="0" w:type="auto"/>
            <w:vMerge/>
            <w:shd w:val="clear" w:color="auto" w:fill="B8CCE4" w:themeFill="accent1" w:themeFillTint="66"/>
            <w:vAlign w:val="center"/>
          </w:tcPr>
          <w:p w14:paraId="79B7E101"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1E3FD901"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1274B5BC" w14:textId="77777777" w:rsidR="0041310F" w:rsidRPr="00833FBD" w:rsidRDefault="0041310F" w:rsidP="00EB6A0E">
            <w:pPr>
              <w:spacing w:before="0" w:after="0"/>
              <w:ind w:firstLine="0"/>
              <w:jc w:val="center"/>
              <w:rPr>
                <w:rFonts w:ascii="Courier New" w:hAnsi="Courier New" w:cs="Courier New"/>
                <w:sz w:val="18"/>
                <w:szCs w:val="18"/>
              </w:rPr>
            </w:pPr>
            <w:r w:rsidRPr="00833FBD">
              <w:rPr>
                <w:rFonts w:ascii="Courier New" w:hAnsi="Courier New" w:cs="Courier New"/>
                <w:sz w:val="18"/>
                <w:szCs w:val="18"/>
              </w:rPr>
              <w:t>radio</w:t>
            </w:r>
          </w:p>
        </w:tc>
        <w:tc>
          <w:tcPr>
            <w:tcW w:w="3846" w:type="dxa"/>
            <w:shd w:val="clear" w:color="auto" w:fill="B8CCE4" w:themeFill="accent1" w:themeFillTint="66"/>
            <w:vAlign w:val="center"/>
          </w:tcPr>
          <w:p w14:paraId="226CB3E2" w14:textId="77777777" w:rsidR="0041310F" w:rsidRPr="00833FBD" w:rsidRDefault="0041310F" w:rsidP="00EB6A0E">
            <w:pPr>
              <w:spacing w:before="0" w:after="0"/>
              <w:ind w:firstLine="0"/>
              <w:jc w:val="center"/>
              <w:rPr>
                <w:sz w:val="18"/>
                <w:szCs w:val="18"/>
              </w:rPr>
            </w:pPr>
            <w:r>
              <w:rPr>
                <w:sz w:val="18"/>
                <w:szCs w:val="18"/>
              </w:rPr>
              <w:t>Radiobotón.</w:t>
            </w:r>
          </w:p>
        </w:tc>
      </w:tr>
      <w:tr w:rsidR="0041310F" w:rsidRPr="00B74867" w14:paraId="339EC2B6" w14:textId="77777777" w:rsidTr="00486D03">
        <w:trPr>
          <w:cantSplit/>
          <w:tblCellSpacing w:w="28" w:type="dxa"/>
          <w:jc w:val="center"/>
        </w:trPr>
        <w:tc>
          <w:tcPr>
            <w:tcW w:w="0" w:type="auto"/>
            <w:vMerge/>
            <w:shd w:val="clear" w:color="auto" w:fill="B8CCE4" w:themeFill="accent1" w:themeFillTint="66"/>
            <w:vAlign w:val="center"/>
          </w:tcPr>
          <w:p w14:paraId="39AE7074"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741CF32B"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15A9C171"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submit</w:t>
            </w:r>
          </w:p>
        </w:tc>
        <w:tc>
          <w:tcPr>
            <w:tcW w:w="3846" w:type="dxa"/>
            <w:shd w:val="clear" w:color="auto" w:fill="B8CCE4" w:themeFill="accent1" w:themeFillTint="66"/>
            <w:vAlign w:val="center"/>
          </w:tcPr>
          <w:p w14:paraId="2C6ED99A" w14:textId="77777777" w:rsidR="0041310F" w:rsidRPr="00833FBD" w:rsidRDefault="0041310F" w:rsidP="00EB6A0E">
            <w:pPr>
              <w:spacing w:before="0" w:after="0"/>
              <w:ind w:firstLine="0"/>
              <w:jc w:val="center"/>
              <w:rPr>
                <w:sz w:val="18"/>
                <w:szCs w:val="18"/>
              </w:rPr>
            </w:pPr>
            <w:r>
              <w:rPr>
                <w:sz w:val="18"/>
                <w:szCs w:val="18"/>
              </w:rPr>
              <w:t>Enviar o formulario.</w:t>
            </w:r>
          </w:p>
        </w:tc>
      </w:tr>
      <w:tr w:rsidR="0041310F" w:rsidRPr="00B74867" w14:paraId="6399A22E" w14:textId="77777777" w:rsidTr="00486D03">
        <w:trPr>
          <w:cantSplit/>
          <w:tblCellSpacing w:w="28" w:type="dxa"/>
          <w:jc w:val="center"/>
        </w:trPr>
        <w:tc>
          <w:tcPr>
            <w:tcW w:w="0" w:type="auto"/>
            <w:vMerge/>
            <w:shd w:val="clear" w:color="auto" w:fill="B8CCE4" w:themeFill="accent1" w:themeFillTint="66"/>
            <w:vAlign w:val="center"/>
          </w:tcPr>
          <w:p w14:paraId="6CA08AD1"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65FA77CC"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54D2C152"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reset</w:t>
            </w:r>
          </w:p>
        </w:tc>
        <w:tc>
          <w:tcPr>
            <w:tcW w:w="3846" w:type="dxa"/>
            <w:shd w:val="clear" w:color="auto" w:fill="B8CCE4" w:themeFill="accent1" w:themeFillTint="66"/>
            <w:vAlign w:val="center"/>
          </w:tcPr>
          <w:p w14:paraId="344F5C6D" w14:textId="77777777" w:rsidR="0041310F" w:rsidRPr="00833FBD" w:rsidRDefault="0041310F" w:rsidP="00EB6A0E">
            <w:pPr>
              <w:spacing w:before="0" w:after="0"/>
              <w:ind w:firstLine="0"/>
              <w:jc w:val="center"/>
              <w:rPr>
                <w:sz w:val="18"/>
                <w:szCs w:val="18"/>
              </w:rPr>
            </w:pPr>
            <w:r>
              <w:rPr>
                <w:sz w:val="18"/>
                <w:szCs w:val="18"/>
              </w:rPr>
              <w:t>Resetear o formulario.</w:t>
            </w:r>
          </w:p>
        </w:tc>
      </w:tr>
      <w:tr w:rsidR="0041310F" w:rsidRPr="00B74867" w14:paraId="6ACAA145" w14:textId="77777777" w:rsidTr="00486D03">
        <w:trPr>
          <w:cantSplit/>
          <w:tblCellSpacing w:w="28" w:type="dxa"/>
          <w:jc w:val="center"/>
        </w:trPr>
        <w:tc>
          <w:tcPr>
            <w:tcW w:w="0" w:type="auto"/>
            <w:vMerge/>
            <w:shd w:val="clear" w:color="auto" w:fill="B8CCE4" w:themeFill="accent1" w:themeFillTint="66"/>
            <w:vAlign w:val="center"/>
          </w:tcPr>
          <w:p w14:paraId="17EF9DB9"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5E8281F8"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4FC0F709"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file</w:t>
            </w:r>
          </w:p>
        </w:tc>
        <w:tc>
          <w:tcPr>
            <w:tcW w:w="3846" w:type="dxa"/>
            <w:shd w:val="clear" w:color="auto" w:fill="B8CCE4" w:themeFill="accent1" w:themeFillTint="66"/>
            <w:vAlign w:val="center"/>
          </w:tcPr>
          <w:p w14:paraId="38D1FC58" w14:textId="77777777" w:rsidR="0041310F" w:rsidRPr="00833FBD" w:rsidRDefault="0041310F" w:rsidP="00EB6A0E">
            <w:pPr>
              <w:spacing w:before="0" w:after="0"/>
              <w:ind w:firstLine="0"/>
              <w:jc w:val="center"/>
              <w:rPr>
                <w:sz w:val="18"/>
                <w:szCs w:val="18"/>
              </w:rPr>
            </w:pPr>
            <w:r>
              <w:rPr>
                <w:sz w:val="18"/>
                <w:szCs w:val="18"/>
              </w:rPr>
              <w:t>Abrir un explorador de ficheiros do sistema local.</w:t>
            </w:r>
          </w:p>
        </w:tc>
      </w:tr>
      <w:tr w:rsidR="0041310F" w:rsidRPr="00B74867" w14:paraId="1952404B" w14:textId="77777777" w:rsidTr="00486D03">
        <w:trPr>
          <w:cantSplit/>
          <w:tblCellSpacing w:w="28" w:type="dxa"/>
          <w:jc w:val="center"/>
        </w:trPr>
        <w:tc>
          <w:tcPr>
            <w:tcW w:w="0" w:type="auto"/>
            <w:vMerge/>
            <w:shd w:val="clear" w:color="auto" w:fill="B8CCE4" w:themeFill="accent1" w:themeFillTint="66"/>
            <w:vAlign w:val="center"/>
          </w:tcPr>
          <w:p w14:paraId="7A99C415"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780448BF"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5767AF9C"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hidden</w:t>
            </w:r>
          </w:p>
        </w:tc>
        <w:tc>
          <w:tcPr>
            <w:tcW w:w="3846" w:type="dxa"/>
            <w:shd w:val="clear" w:color="auto" w:fill="B8CCE4" w:themeFill="accent1" w:themeFillTint="66"/>
            <w:vAlign w:val="center"/>
          </w:tcPr>
          <w:p w14:paraId="3FC8E6FD" w14:textId="77777777" w:rsidR="0041310F" w:rsidRPr="00833FBD" w:rsidRDefault="0041310F" w:rsidP="00EB6A0E">
            <w:pPr>
              <w:spacing w:before="0" w:after="0"/>
              <w:ind w:firstLine="0"/>
              <w:jc w:val="center"/>
              <w:rPr>
                <w:sz w:val="18"/>
                <w:szCs w:val="18"/>
              </w:rPr>
            </w:pPr>
            <w:r w:rsidRPr="00E82AD7">
              <w:rPr>
                <w:sz w:val="18"/>
                <w:szCs w:val="18"/>
              </w:rPr>
              <w:t>Emprégase para engadir información oculta no formulario.</w:t>
            </w:r>
          </w:p>
        </w:tc>
      </w:tr>
      <w:tr w:rsidR="0041310F" w:rsidRPr="00B74867" w14:paraId="2E07BE8E" w14:textId="77777777" w:rsidTr="00486D03">
        <w:trPr>
          <w:cantSplit/>
          <w:tblCellSpacing w:w="28" w:type="dxa"/>
          <w:jc w:val="center"/>
        </w:trPr>
        <w:tc>
          <w:tcPr>
            <w:tcW w:w="0" w:type="auto"/>
            <w:vMerge/>
            <w:shd w:val="clear" w:color="auto" w:fill="B8CCE4" w:themeFill="accent1" w:themeFillTint="66"/>
            <w:vAlign w:val="center"/>
          </w:tcPr>
          <w:p w14:paraId="0379428F"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5DFB1C19"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0571D51C"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image</w:t>
            </w:r>
          </w:p>
        </w:tc>
        <w:tc>
          <w:tcPr>
            <w:tcW w:w="3846" w:type="dxa"/>
            <w:shd w:val="clear" w:color="auto" w:fill="B8CCE4" w:themeFill="accent1" w:themeFillTint="66"/>
            <w:vAlign w:val="center"/>
          </w:tcPr>
          <w:p w14:paraId="7B094778" w14:textId="77777777" w:rsidR="0041310F" w:rsidRPr="00833FBD" w:rsidRDefault="0041310F" w:rsidP="00EB6A0E">
            <w:pPr>
              <w:spacing w:before="0" w:after="0"/>
              <w:ind w:firstLine="0"/>
              <w:jc w:val="center"/>
              <w:rPr>
                <w:sz w:val="18"/>
                <w:szCs w:val="18"/>
              </w:rPr>
            </w:pPr>
            <w:r>
              <w:rPr>
                <w:sz w:val="18"/>
                <w:szCs w:val="18"/>
              </w:rPr>
              <w:t>Integrar unha imaxe no formulario.</w:t>
            </w:r>
          </w:p>
        </w:tc>
      </w:tr>
      <w:tr w:rsidR="0041310F" w:rsidRPr="00B74867" w14:paraId="05E4E787" w14:textId="77777777" w:rsidTr="00486D03">
        <w:trPr>
          <w:cantSplit/>
          <w:tblCellSpacing w:w="28" w:type="dxa"/>
          <w:jc w:val="center"/>
        </w:trPr>
        <w:tc>
          <w:tcPr>
            <w:tcW w:w="0" w:type="auto"/>
            <w:vMerge/>
            <w:shd w:val="clear" w:color="auto" w:fill="B8CCE4" w:themeFill="accent1" w:themeFillTint="66"/>
            <w:vAlign w:val="center"/>
          </w:tcPr>
          <w:p w14:paraId="7A262014" w14:textId="77777777" w:rsidR="0041310F" w:rsidRPr="00B74867" w:rsidRDefault="0041310F" w:rsidP="00EB6A0E">
            <w:pPr>
              <w:spacing w:before="0" w:after="0"/>
              <w:ind w:firstLine="0"/>
              <w:jc w:val="center"/>
              <w:rPr>
                <w:rFonts w:ascii="Courier New" w:hAnsi="Courier New" w:cs="Courier New"/>
                <w:sz w:val="18"/>
                <w:szCs w:val="18"/>
              </w:rPr>
            </w:pPr>
          </w:p>
        </w:tc>
        <w:tc>
          <w:tcPr>
            <w:tcW w:w="2247" w:type="dxa"/>
            <w:vMerge/>
            <w:shd w:val="clear" w:color="auto" w:fill="B8CCE4" w:themeFill="accent1" w:themeFillTint="66"/>
            <w:vAlign w:val="center"/>
          </w:tcPr>
          <w:p w14:paraId="23A99EF2" w14:textId="77777777" w:rsidR="0041310F" w:rsidRPr="00B74867" w:rsidRDefault="0041310F" w:rsidP="00EB6A0E">
            <w:pPr>
              <w:spacing w:before="0" w:after="0"/>
              <w:ind w:firstLine="0"/>
              <w:jc w:val="center"/>
              <w:rPr>
                <w:sz w:val="18"/>
                <w:szCs w:val="18"/>
              </w:rPr>
            </w:pPr>
          </w:p>
        </w:tc>
        <w:tc>
          <w:tcPr>
            <w:tcW w:w="1728" w:type="dxa"/>
            <w:shd w:val="clear" w:color="auto" w:fill="B8CCE4" w:themeFill="accent1" w:themeFillTint="66"/>
            <w:vAlign w:val="center"/>
          </w:tcPr>
          <w:p w14:paraId="3D43712C" w14:textId="77777777" w:rsidR="0041310F" w:rsidRPr="00E82AD7" w:rsidRDefault="0041310F" w:rsidP="00EB6A0E">
            <w:pPr>
              <w:spacing w:before="0" w:after="0"/>
              <w:ind w:firstLine="0"/>
              <w:jc w:val="center"/>
              <w:rPr>
                <w:rFonts w:ascii="Courier New" w:hAnsi="Courier New" w:cs="Courier New"/>
                <w:sz w:val="18"/>
                <w:szCs w:val="18"/>
              </w:rPr>
            </w:pPr>
            <w:r>
              <w:rPr>
                <w:rFonts w:ascii="Courier New" w:hAnsi="Courier New" w:cs="Courier New"/>
                <w:sz w:val="18"/>
                <w:szCs w:val="18"/>
              </w:rPr>
              <w:t>button</w:t>
            </w:r>
          </w:p>
        </w:tc>
        <w:tc>
          <w:tcPr>
            <w:tcW w:w="3846" w:type="dxa"/>
            <w:shd w:val="clear" w:color="auto" w:fill="B8CCE4" w:themeFill="accent1" w:themeFillTint="66"/>
            <w:vAlign w:val="center"/>
          </w:tcPr>
          <w:p w14:paraId="5F5974DB" w14:textId="77777777" w:rsidR="0041310F" w:rsidRPr="00833FBD" w:rsidRDefault="0041310F" w:rsidP="00EB6A0E">
            <w:pPr>
              <w:spacing w:before="0" w:after="0"/>
              <w:ind w:firstLine="0"/>
              <w:jc w:val="center"/>
              <w:rPr>
                <w:sz w:val="18"/>
                <w:szCs w:val="18"/>
              </w:rPr>
            </w:pPr>
            <w:r>
              <w:rPr>
                <w:sz w:val="18"/>
                <w:szCs w:val="18"/>
              </w:rPr>
              <w:t>Botón tradicional.</w:t>
            </w:r>
          </w:p>
        </w:tc>
      </w:tr>
      <w:tr w:rsidR="003F3A71" w:rsidRPr="00B74867" w14:paraId="14BBD9E3" w14:textId="77777777" w:rsidTr="00486D03">
        <w:trPr>
          <w:cantSplit/>
          <w:tblCellSpacing w:w="28" w:type="dxa"/>
          <w:jc w:val="center"/>
        </w:trPr>
        <w:tc>
          <w:tcPr>
            <w:tcW w:w="0" w:type="auto"/>
            <w:shd w:val="clear" w:color="auto" w:fill="95B3D7" w:themeFill="accent1" w:themeFillTint="99"/>
            <w:vAlign w:val="center"/>
          </w:tcPr>
          <w:p w14:paraId="3992E416" w14:textId="77777777" w:rsidR="003F3A71" w:rsidRPr="00486D03" w:rsidRDefault="00486D03" w:rsidP="00EB6A0E">
            <w:pPr>
              <w:keepNext/>
              <w:spacing w:before="0" w:after="0"/>
              <w:ind w:firstLine="0"/>
              <w:jc w:val="center"/>
              <w:rPr>
                <w:b/>
                <w:sz w:val="18"/>
                <w:szCs w:val="18"/>
              </w:rPr>
            </w:pPr>
            <w:r w:rsidRPr="00486D03">
              <w:rPr>
                <w:b/>
                <w:sz w:val="18"/>
                <w:szCs w:val="18"/>
              </w:rPr>
              <w:t>Etiqueta</w:t>
            </w:r>
          </w:p>
        </w:tc>
        <w:tc>
          <w:tcPr>
            <w:tcW w:w="7933" w:type="dxa"/>
            <w:gridSpan w:val="3"/>
            <w:shd w:val="clear" w:color="auto" w:fill="95B3D7" w:themeFill="accent1" w:themeFillTint="99"/>
            <w:vAlign w:val="center"/>
          </w:tcPr>
          <w:p w14:paraId="5344E2C1" w14:textId="77777777" w:rsidR="003F3A71" w:rsidRPr="003F3A71" w:rsidRDefault="003F3A71" w:rsidP="00EB6A0E">
            <w:pPr>
              <w:keepNext/>
              <w:spacing w:before="0" w:after="0"/>
              <w:ind w:firstLine="0"/>
              <w:jc w:val="center"/>
              <w:rPr>
                <w:b/>
                <w:sz w:val="18"/>
                <w:szCs w:val="18"/>
              </w:rPr>
            </w:pPr>
            <w:r>
              <w:rPr>
                <w:b/>
                <w:sz w:val="18"/>
                <w:szCs w:val="18"/>
              </w:rPr>
              <w:t>Descrición</w:t>
            </w:r>
          </w:p>
        </w:tc>
      </w:tr>
      <w:tr w:rsidR="00EB6A0E" w:rsidRPr="00B74867" w14:paraId="7FC5DAF0" w14:textId="77777777" w:rsidTr="00486D03">
        <w:trPr>
          <w:cantSplit/>
          <w:tblCellSpacing w:w="28" w:type="dxa"/>
          <w:jc w:val="center"/>
        </w:trPr>
        <w:tc>
          <w:tcPr>
            <w:tcW w:w="0" w:type="auto"/>
            <w:vMerge w:val="restart"/>
            <w:shd w:val="clear" w:color="auto" w:fill="B8CCE4" w:themeFill="accent1" w:themeFillTint="66"/>
            <w:vAlign w:val="center"/>
          </w:tcPr>
          <w:p w14:paraId="05A28FCB" w14:textId="77777777" w:rsidR="00EB6A0E" w:rsidRPr="00B74867" w:rsidRDefault="00EB6A0E" w:rsidP="00EB6A0E">
            <w:pPr>
              <w:spacing w:before="0" w:after="0"/>
              <w:ind w:firstLine="0"/>
              <w:jc w:val="center"/>
              <w:rPr>
                <w:rFonts w:ascii="Courier New" w:hAnsi="Courier New" w:cs="Courier New"/>
                <w:sz w:val="18"/>
                <w:szCs w:val="18"/>
              </w:rPr>
            </w:pPr>
            <w:r>
              <w:rPr>
                <w:rFonts w:ascii="Courier New" w:hAnsi="Courier New" w:cs="Courier New"/>
                <w:sz w:val="18"/>
                <w:szCs w:val="18"/>
              </w:rPr>
              <w:t>&lt;textarea&gt;</w:t>
            </w:r>
          </w:p>
        </w:tc>
        <w:tc>
          <w:tcPr>
            <w:tcW w:w="7933" w:type="dxa"/>
            <w:gridSpan w:val="3"/>
            <w:shd w:val="clear" w:color="auto" w:fill="B8CCE4" w:themeFill="accent1" w:themeFillTint="66"/>
            <w:vAlign w:val="center"/>
          </w:tcPr>
          <w:p w14:paraId="4873064F" w14:textId="77777777" w:rsidR="00EB6A0E" w:rsidRPr="00833FBD" w:rsidRDefault="00EB6A0E" w:rsidP="00EB6A0E">
            <w:pPr>
              <w:spacing w:before="0" w:after="0"/>
              <w:ind w:firstLine="0"/>
              <w:jc w:val="center"/>
              <w:rPr>
                <w:sz w:val="18"/>
                <w:szCs w:val="18"/>
              </w:rPr>
            </w:pPr>
            <w:r w:rsidRPr="00EB6A0E">
              <w:rPr>
                <w:sz w:val="18"/>
                <w:szCs w:val="18"/>
              </w:rPr>
              <w:t xml:space="preserve">Emprégase para incluír </w:t>
            </w:r>
            <w:r>
              <w:rPr>
                <w:sz w:val="18"/>
                <w:szCs w:val="18"/>
              </w:rPr>
              <w:t>un área de texto nun formulario (campos de texto pero de maior lonxitude ca os mencionados anteriormente).</w:t>
            </w:r>
          </w:p>
        </w:tc>
      </w:tr>
      <w:tr w:rsidR="00EB6A0E" w:rsidRPr="00B74867" w14:paraId="320CF56F" w14:textId="77777777" w:rsidTr="00EB6A0E">
        <w:trPr>
          <w:cantSplit/>
          <w:tblCellSpacing w:w="28" w:type="dxa"/>
          <w:jc w:val="center"/>
        </w:trPr>
        <w:tc>
          <w:tcPr>
            <w:tcW w:w="0" w:type="auto"/>
            <w:vMerge/>
            <w:shd w:val="clear" w:color="auto" w:fill="B8CCE4" w:themeFill="accent1" w:themeFillTint="66"/>
            <w:vAlign w:val="center"/>
          </w:tcPr>
          <w:p w14:paraId="646D2C03"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95B3D7" w:themeFill="accent1" w:themeFillTint="99"/>
            <w:vAlign w:val="center"/>
          </w:tcPr>
          <w:p w14:paraId="4B3E4EA0" w14:textId="77777777" w:rsidR="00EB6A0E" w:rsidRPr="00EB6A0E" w:rsidRDefault="00EB6A0E" w:rsidP="00EB6A0E">
            <w:pPr>
              <w:spacing w:before="0" w:after="0"/>
              <w:ind w:firstLine="0"/>
              <w:jc w:val="center"/>
              <w:rPr>
                <w:b/>
                <w:sz w:val="18"/>
                <w:szCs w:val="18"/>
              </w:rPr>
            </w:pPr>
            <w:r w:rsidRPr="00EB6A0E">
              <w:rPr>
                <w:b/>
                <w:sz w:val="18"/>
                <w:szCs w:val="18"/>
              </w:rPr>
              <w:t>Atributo</w:t>
            </w:r>
          </w:p>
        </w:tc>
        <w:tc>
          <w:tcPr>
            <w:tcW w:w="5630" w:type="dxa"/>
            <w:gridSpan w:val="2"/>
            <w:shd w:val="clear" w:color="auto" w:fill="95B3D7" w:themeFill="accent1" w:themeFillTint="99"/>
            <w:vAlign w:val="center"/>
          </w:tcPr>
          <w:p w14:paraId="305B1A4E" w14:textId="77777777" w:rsidR="00EB6A0E" w:rsidRPr="00EB6A0E" w:rsidRDefault="00EB6A0E" w:rsidP="00EB6A0E">
            <w:pPr>
              <w:spacing w:before="0" w:after="0"/>
              <w:ind w:firstLine="0"/>
              <w:jc w:val="center"/>
              <w:rPr>
                <w:b/>
                <w:sz w:val="18"/>
                <w:szCs w:val="18"/>
              </w:rPr>
            </w:pPr>
            <w:r w:rsidRPr="00EB6A0E">
              <w:rPr>
                <w:b/>
                <w:sz w:val="18"/>
                <w:szCs w:val="18"/>
              </w:rPr>
              <w:t>Desrición</w:t>
            </w:r>
          </w:p>
        </w:tc>
      </w:tr>
      <w:tr w:rsidR="00EB6A0E" w:rsidRPr="00B74867" w14:paraId="35F89361" w14:textId="77777777" w:rsidTr="00486D03">
        <w:trPr>
          <w:cantSplit/>
          <w:tblCellSpacing w:w="28" w:type="dxa"/>
          <w:jc w:val="center"/>
        </w:trPr>
        <w:tc>
          <w:tcPr>
            <w:tcW w:w="0" w:type="auto"/>
            <w:vMerge/>
            <w:shd w:val="clear" w:color="auto" w:fill="B8CCE4" w:themeFill="accent1" w:themeFillTint="66"/>
            <w:vAlign w:val="center"/>
          </w:tcPr>
          <w:p w14:paraId="363067A9"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7A058B0B" w14:textId="77777777" w:rsidR="00EB6A0E" w:rsidRPr="00B74867" w:rsidRDefault="00EB6A0E" w:rsidP="00EB6A0E">
            <w:pPr>
              <w:spacing w:before="0" w:after="0"/>
              <w:ind w:firstLine="0"/>
              <w:jc w:val="center"/>
              <w:rPr>
                <w:sz w:val="18"/>
                <w:szCs w:val="18"/>
              </w:rPr>
            </w:pPr>
            <w:r>
              <w:rPr>
                <w:sz w:val="18"/>
                <w:szCs w:val="18"/>
              </w:rPr>
              <w:t>rows=”número”</w:t>
            </w:r>
          </w:p>
        </w:tc>
        <w:tc>
          <w:tcPr>
            <w:tcW w:w="5630" w:type="dxa"/>
            <w:gridSpan w:val="2"/>
            <w:shd w:val="clear" w:color="auto" w:fill="B8CCE4" w:themeFill="accent1" w:themeFillTint="66"/>
            <w:vAlign w:val="center"/>
          </w:tcPr>
          <w:p w14:paraId="41B41E3B" w14:textId="77777777" w:rsidR="00EB6A0E" w:rsidRPr="00833FBD" w:rsidRDefault="00EB6A0E" w:rsidP="00EB6A0E">
            <w:pPr>
              <w:spacing w:before="0" w:after="0"/>
              <w:ind w:firstLine="0"/>
              <w:jc w:val="center"/>
              <w:rPr>
                <w:sz w:val="18"/>
                <w:szCs w:val="18"/>
              </w:rPr>
            </w:pPr>
            <w:r>
              <w:rPr>
                <w:sz w:val="18"/>
                <w:szCs w:val="18"/>
              </w:rPr>
              <w:t>Número de filas que amosará a área de texto.</w:t>
            </w:r>
          </w:p>
        </w:tc>
      </w:tr>
      <w:tr w:rsidR="00EB6A0E" w:rsidRPr="00B74867" w14:paraId="783939A8" w14:textId="77777777" w:rsidTr="00486D03">
        <w:trPr>
          <w:cantSplit/>
          <w:tblCellSpacing w:w="28" w:type="dxa"/>
          <w:jc w:val="center"/>
        </w:trPr>
        <w:tc>
          <w:tcPr>
            <w:tcW w:w="0" w:type="auto"/>
            <w:vMerge/>
            <w:shd w:val="clear" w:color="auto" w:fill="B8CCE4" w:themeFill="accent1" w:themeFillTint="66"/>
            <w:vAlign w:val="center"/>
          </w:tcPr>
          <w:p w14:paraId="1C3AB0D4"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129E7E86" w14:textId="77777777" w:rsidR="00EB6A0E" w:rsidRPr="00B74867" w:rsidRDefault="00EB6A0E" w:rsidP="00EB6A0E">
            <w:pPr>
              <w:spacing w:before="0" w:after="0"/>
              <w:ind w:firstLine="0"/>
              <w:jc w:val="center"/>
              <w:rPr>
                <w:sz w:val="18"/>
                <w:szCs w:val="18"/>
              </w:rPr>
            </w:pPr>
            <w:r>
              <w:rPr>
                <w:sz w:val="18"/>
                <w:szCs w:val="18"/>
              </w:rPr>
              <w:t>cols=”número”</w:t>
            </w:r>
          </w:p>
        </w:tc>
        <w:tc>
          <w:tcPr>
            <w:tcW w:w="5630" w:type="dxa"/>
            <w:gridSpan w:val="2"/>
            <w:shd w:val="clear" w:color="auto" w:fill="B8CCE4" w:themeFill="accent1" w:themeFillTint="66"/>
            <w:vAlign w:val="center"/>
          </w:tcPr>
          <w:p w14:paraId="6568956C" w14:textId="77777777" w:rsidR="00EB6A0E" w:rsidRPr="00833FBD" w:rsidRDefault="00EB6A0E" w:rsidP="00EB6A0E">
            <w:pPr>
              <w:spacing w:before="0" w:after="0"/>
              <w:ind w:firstLine="0"/>
              <w:jc w:val="center"/>
              <w:rPr>
                <w:sz w:val="18"/>
                <w:szCs w:val="18"/>
              </w:rPr>
            </w:pPr>
            <w:r>
              <w:rPr>
                <w:sz w:val="18"/>
                <w:szCs w:val="18"/>
              </w:rPr>
              <w:t>Número de columnas que amosará a área de texto.</w:t>
            </w:r>
          </w:p>
        </w:tc>
      </w:tr>
      <w:tr w:rsidR="00EB6A0E" w:rsidRPr="00B74867" w14:paraId="17D9CFE4" w14:textId="77777777" w:rsidTr="003755C9">
        <w:trPr>
          <w:cantSplit/>
          <w:tblCellSpacing w:w="28" w:type="dxa"/>
          <w:jc w:val="center"/>
        </w:trPr>
        <w:tc>
          <w:tcPr>
            <w:tcW w:w="0" w:type="auto"/>
            <w:shd w:val="clear" w:color="auto" w:fill="95B3D7" w:themeFill="accent1" w:themeFillTint="99"/>
            <w:vAlign w:val="center"/>
          </w:tcPr>
          <w:p w14:paraId="4665D1AD" w14:textId="77777777" w:rsidR="00EB6A0E" w:rsidRPr="00486D03" w:rsidRDefault="00EB6A0E" w:rsidP="00EB6A0E">
            <w:pPr>
              <w:keepNext/>
              <w:spacing w:before="0" w:after="0"/>
              <w:ind w:firstLine="0"/>
              <w:jc w:val="center"/>
              <w:rPr>
                <w:b/>
                <w:sz w:val="18"/>
                <w:szCs w:val="18"/>
              </w:rPr>
            </w:pPr>
            <w:r w:rsidRPr="00486D03">
              <w:rPr>
                <w:b/>
                <w:sz w:val="18"/>
                <w:szCs w:val="18"/>
              </w:rPr>
              <w:t>Etiqueta</w:t>
            </w:r>
          </w:p>
        </w:tc>
        <w:tc>
          <w:tcPr>
            <w:tcW w:w="7933" w:type="dxa"/>
            <w:gridSpan w:val="3"/>
            <w:shd w:val="clear" w:color="auto" w:fill="95B3D7" w:themeFill="accent1" w:themeFillTint="99"/>
            <w:vAlign w:val="center"/>
          </w:tcPr>
          <w:p w14:paraId="4B29A633" w14:textId="77777777" w:rsidR="00EB6A0E" w:rsidRPr="003F3A71" w:rsidRDefault="00EB6A0E" w:rsidP="00EB6A0E">
            <w:pPr>
              <w:keepNext/>
              <w:spacing w:before="0" w:after="0"/>
              <w:ind w:firstLine="0"/>
              <w:jc w:val="center"/>
              <w:rPr>
                <w:b/>
                <w:sz w:val="18"/>
                <w:szCs w:val="18"/>
              </w:rPr>
            </w:pPr>
            <w:r>
              <w:rPr>
                <w:b/>
                <w:sz w:val="18"/>
                <w:szCs w:val="18"/>
              </w:rPr>
              <w:t>Descrición</w:t>
            </w:r>
          </w:p>
        </w:tc>
      </w:tr>
      <w:tr w:rsidR="00EB6A0E" w:rsidRPr="00B74867" w14:paraId="699462F7" w14:textId="77777777" w:rsidTr="003755C9">
        <w:trPr>
          <w:cantSplit/>
          <w:tblCellSpacing w:w="28" w:type="dxa"/>
          <w:jc w:val="center"/>
        </w:trPr>
        <w:tc>
          <w:tcPr>
            <w:tcW w:w="0" w:type="auto"/>
            <w:vMerge w:val="restart"/>
            <w:shd w:val="clear" w:color="auto" w:fill="B8CCE4" w:themeFill="accent1" w:themeFillTint="66"/>
            <w:vAlign w:val="center"/>
          </w:tcPr>
          <w:p w14:paraId="1A091DBF" w14:textId="77777777" w:rsidR="00EB6A0E" w:rsidRPr="00B74867" w:rsidRDefault="00EB6A0E" w:rsidP="00EB6A0E">
            <w:pPr>
              <w:spacing w:before="0" w:after="0"/>
              <w:ind w:firstLine="0"/>
              <w:jc w:val="center"/>
              <w:rPr>
                <w:rFonts w:ascii="Courier New" w:hAnsi="Courier New" w:cs="Courier New"/>
                <w:sz w:val="18"/>
                <w:szCs w:val="18"/>
              </w:rPr>
            </w:pPr>
            <w:r>
              <w:rPr>
                <w:rFonts w:ascii="Courier New" w:hAnsi="Courier New" w:cs="Courier New"/>
                <w:sz w:val="18"/>
                <w:szCs w:val="18"/>
              </w:rPr>
              <w:t>&lt;select&gt;</w:t>
            </w:r>
          </w:p>
        </w:tc>
        <w:tc>
          <w:tcPr>
            <w:tcW w:w="7933" w:type="dxa"/>
            <w:gridSpan w:val="3"/>
            <w:shd w:val="clear" w:color="auto" w:fill="B8CCE4" w:themeFill="accent1" w:themeFillTint="66"/>
            <w:vAlign w:val="center"/>
          </w:tcPr>
          <w:p w14:paraId="6AC6D98A" w14:textId="77777777" w:rsidR="00EB6A0E" w:rsidRPr="00833FBD" w:rsidRDefault="00EB6A0E" w:rsidP="00EB6A0E">
            <w:pPr>
              <w:spacing w:before="0" w:after="0"/>
              <w:ind w:firstLine="0"/>
              <w:jc w:val="center"/>
              <w:rPr>
                <w:sz w:val="18"/>
                <w:szCs w:val="18"/>
              </w:rPr>
            </w:pPr>
            <w:r w:rsidRPr="00EB6A0E">
              <w:rPr>
                <w:sz w:val="18"/>
                <w:szCs w:val="18"/>
              </w:rPr>
              <w:t xml:space="preserve">Emprégase para </w:t>
            </w:r>
            <w:r>
              <w:rPr>
                <w:sz w:val="18"/>
                <w:szCs w:val="18"/>
              </w:rPr>
              <w:t>incluír unha lista despregable nun formulario.</w:t>
            </w:r>
          </w:p>
        </w:tc>
      </w:tr>
      <w:tr w:rsidR="00EB6A0E" w:rsidRPr="00B74867" w14:paraId="0D11C286" w14:textId="77777777" w:rsidTr="003755C9">
        <w:trPr>
          <w:cantSplit/>
          <w:tblCellSpacing w:w="28" w:type="dxa"/>
          <w:jc w:val="center"/>
        </w:trPr>
        <w:tc>
          <w:tcPr>
            <w:tcW w:w="0" w:type="auto"/>
            <w:vMerge/>
            <w:shd w:val="clear" w:color="auto" w:fill="B8CCE4" w:themeFill="accent1" w:themeFillTint="66"/>
            <w:vAlign w:val="center"/>
          </w:tcPr>
          <w:p w14:paraId="7CA583DB"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95B3D7" w:themeFill="accent1" w:themeFillTint="99"/>
            <w:vAlign w:val="center"/>
          </w:tcPr>
          <w:p w14:paraId="74C05880" w14:textId="77777777" w:rsidR="00EB6A0E" w:rsidRPr="00EB6A0E" w:rsidRDefault="00EB6A0E" w:rsidP="00EB6A0E">
            <w:pPr>
              <w:spacing w:before="0" w:after="0"/>
              <w:ind w:firstLine="0"/>
              <w:jc w:val="center"/>
              <w:rPr>
                <w:b/>
                <w:sz w:val="18"/>
                <w:szCs w:val="18"/>
              </w:rPr>
            </w:pPr>
            <w:r w:rsidRPr="00EB6A0E">
              <w:rPr>
                <w:b/>
                <w:sz w:val="18"/>
                <w:szCs w:val="18"/>
              </w:rPr>
              <w:t>Atributo</w:t>
            </w:r>
          </w:p>
        </w:tc>
        <w:tc>
          <w:tcPr>
            <w:tcW w:w="5630" w:type="dxa"/>
            <w:gridSpan w:val="2"/>
            <w:shd w:val="clear" w:color="auto" w:fill="95B3D7" w:themeFill="accent1" w:themeFillTint="99"/>
            <w:vAlign w:val="center"/>
          </w:tcPr>
          <w:p w14:paraId="12100EBA" w14:textId="77777777" w:rsidR="00EB6A0E" w:rsidRPr="00EB6A0E" w:rsidRDefault="00EB6A0E" w:rsidP="00EB6A0E">
            <w:pPr>
              <w:spacing w:before="0" w:after="0"/>
              <w:ind w:firstLine="0"/>
              <w:jc w:val="center"/>
              <w:rPr>
                <w:b/>
                <w:sz w:val="18"/>
                <w:szCs w:val="18"/>
              </w:rPr>
            </w:pPr>
            <w:r w:rsidRPr="00EB6A0E">
              <w:rPr>
                <w:b/>
                <w:sz w:val="18"/>
                <w:szCs w:val="18"/>
              </w:rPr>
              <w:t>Desrición</w:t>
            </w:r>
          </w:p>
        </w:tc>
      </w:tr>
      <w:tr w:rsidR="00EB6A0E" w:rsidRPr="00B74867" w14:paraId="7BE40EE5" w14:textId="77777777" w:rsidTr="003755C9">
        <w:trPr>
          <w:cantSplit/>
          <w:tblCellSpacing w:w="28" w:type="dxa"/>
          <w:jc w:val="center"/>
        </w:trPr>
        <w:tc>
          <w:tcPr>
            <w:tcW w:w="0" w:type="auto"/>
            <w:vMerge/>
            <w:shd w:val="clear" w:color="auto" w:fill="B8CCE4" w:themeFill="accent1" w:themeFillTint="66"/>
            <w:vAlign w:val="center"/>
          </w:tcPr>
          <w:p w14:paraId="7D60570F"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73F8C61E" w14:textId="77777777" w:rsidR="00EB6A0E" w:rsidRPr="00B74867" w:rsidRDefault="00EB6A0E" w:rsidP="00EB6A0E">
            <w:pPr>
              <w:spacing w:before="0" w:after="0"/>
              <w:ind w:firstLine="0"/>
              <w:jc w:val="center"/>
              <w:rPr>
                <w:sz w:val="18"/>
                <w:szCs w:val="18"/>
              </w:rPr>
            </w:pPr>
            <w:r>
              <w:rPr>
                <w:sz w:val="18"/>
                <w:szCs w:val="18"/>
              </w:rPr>
              <w:t>size=”número”</w:t>
            </w:r>
          </w:p>
        </w:tc>
        <w:tc>
          <w:tcPr>
            <w:tcW w:w="5630" w:type="dxa"/>
            <w:gridSpan w:val="2"/>
            <w:shd w:val="clear" w:color="auto" w:fill="B8CCE4" w:themeFill="accent1" w:themeFillTint="66"/>
            <w:vAlign w:val="center"/>
          </w:tcPr>
          <w:p w14:paraId="29D56DDA" w14:textId="77777777" w:rsidR="00EB6A0E" w:rsidRPr="00833FBD" w:rsidRDefault="00EB6A0E" w:rsidP="00EB6A0E">
            <w:pPr>
              <w:spacing w:before="0" w:after="0"/>
              <w:ind w:firstLine="0"/>
              <w:jc w:val="center"/>
              <w:rPr>
                <w:sz w:val="18"/>
                <w:szCs w:val="18"/>
              </w:rPr>
            </w:pPr>
            <w:r>
              <w:rPr>
                <w:sz w:val="18"/>
                <w:szCs w:val="18"/>
              </w:rPr>
              <w:t>Número de filas da lista que se amosan (por defecto, unha).</w:t>
            </w:r>
          </w:p>
        </w:tc>
      </w:tr>
      <w:tr w:rsidR="00EB6A0E" w:rsidRPr="00B74867" w14:paraId="705F6260" w14:textId="77777777" w:rsidTr="003755C9">
        <w:trPr>
          <w:cantSplit/>
          <w:tblCellSpacing w:w="28" w:type="dxa"/>
          <w:jc w:val="center"/>
        </w:trPr>
        <w:tc>
          <w:tcPr>
            <w:tcW w:w="0" w:type="auto"/>
            <w:vMerge/>
            <w:shd w:val="clear" w:color="auto" w:fill="B8CCE4" w:themeFill="accent1" w:themeFillTint="66"/>
            <w:vAlign w:val="center"/>
          </w:tcPr>
          <w:p w14:paraId="771C6B10"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18443907" w14:textId="77777777" w:rsidR="00EB6A0E" w:rsidRPr="00B74867" w:rsidRDefault="00EB6A0E" w:rsidP="00EB6A0E">
            <w:pPr>
              <w:spacing w:before="0" w:after="0"/>
              <w:ind w:firstLine="0"/>
              <w:jc w:val="center"/>
              <w:rPr>
                <w:sz w:val="18"/>
                <w:szCs w:val="18"/>
              </w:rPr>
            </w:pPr>
            <w:r>
              <w:rPr>
                <w:sz w:val="18"/>
                <w:szCs w:val="18"/>
              </w:rPr>
              <w:t>multiple=”multiple”</w:t>
            </w:r>
          </w:p>
        </w:tc>
        <w:tc>
          <w:tcPr>
            <w:tcW w:w="5630" w:type="dxa"/>
            <w:gridSpan w:val="2"/>
            <w:shd w:val="clear" w:color="auto" w:fill="B8CCE4" w:themeFill="accent1" w:themeFillTint="66"/>
            <w:vAlign w:val="center"/>
          </w:tcPr>
          <w:p w14:paraId="0C4C90E5" w14:textId="77777777" w:rsidR="00EB6A0E" w:rsidRPr="00833FBD" w:rsidRDefault="00EB6A0E" w:rsidP="00EB6A0E">
            <w:pPr>
              <w:spacing w:before="0" w:after="0"/>
              <w:ind w:firstLine="0"/>
              <w:jc w:val="center"/>
              <w:rPr>
                <w:sz w:val="18"/>
                <w:szCs w:val="18"/>
              </w:rPr>
            </w:pPr>
            <w:r>
              <w:rPr>
                <w:sz w:val="18"/>
                <w:szCs w:val="18"/>
              </w:rPr>
              <w:t>En caso de indicarse, permitiría facer seleccións múltiples na lista.</w:t>
            </w:r>
          </w:p>
        </w:tc>
      </w:tr>
      <w:tr w:rsidR="00EB6A0E" w:rsidRPr="00B74867" w14:paraId="2AB0AFEB" w14:textId="77777777" w:rsidTr="003755C9">
        <w:trPr>
          <w:cantSplit/>
          <w:tblCellSpacing w:w="28" w:type="dxa"/>
          <w:jc w:val="center"/>
        </w:trPr>
        <w:tc>
          <w:tcPr>
            <w:tcW w:w="0" w:type="auto"/>
            <w:shd w:val="clear" w:color="auto" w:fill="95B3D7" w:themeFill="accent1" w:themeFillTint="99"/>
            <w:vAlign w:val="center"/>
          </w:tcPr>
          <w:p w14:paraId="164DFE21" w14:textId="77777777" w:rsidR="00EB6A0E" w:rsidRPr="00486D03" w:rsidRDefault="00EB6A0E" w:rsidP="00EB6A0E">
            <w:pPr>
              <w:keepNext/>
              <w:spacing w:before="0" w:after="0"/>
              <w:ind w:firstLine="0"/>
              <w:jc w:val="center"/>
              <w:rPr>
                <w:b/>
                <w:sz w:val="18"/>
                <w:szCs w:val="18"/>
              </w:rPr>
            </w:pPr>
            <w:r w:rsidRPr="00486D03">
              <w:rPr>
                <w:b/>
                <w:sz w:val="18"/>
                <w:szCs w:val="18"/>
              </w:rPr>
              <w:t>Etiqueta</w:t>
            </w:r>
          </w:p>
        </w:tc>
        <w:tc>
          <w:tcPr>
            <w:tcW w:w="7933" w:type="dxa"/>
            <w:gridSpan w:val="3"/>
            <w:shd w:val="clear" w:color="auto" w:fill="95B3D7" w:themeFill="accent1" w:themeFillTint="99"/>
            <w:vAlign w:val="center"/>
          </w:tcPr>
          <w:p w14:paraId="491AF834" w14:textId="77777777" w:rsidR="00EB6A0E" w:rsidRPr="003F3A71" w:rsidRDefault="00EB6A0E" w:rsidP="00EB6A0E">
            <w:pPr>
              <w:keepNext/>
              <w:spacing w:before="0" w:after="0"/>
              <w:ind w:firstLine="0"/>
              <w:jc w:val="center"/>
              <w:rPr>
                <w:b/>
                <w:sz w:val="18"/>
                <w:szCs w:val="18"/>
              </w:rPr>
            </w:pPr>
            <w:r>
              <w:rPr>
                <w:b/>
                <w:sz w:val="18"/>
                <w:szCs w:val="18"/>
              </w:rPr>
              <w:t>Descrición</w:t>
            </w:r>
          </w:p>
        </w:tc>
      </w:tr>
      <w:tr w:rsidR="00EB6A0E" w:rsidRPr="00B74867" w14:paraId="5D3A7094" w14:textId="77777777" w:rsidTr="003755C9">
        <w:trPr>
          <w:cantSplit/>
          <w:tblCellSpacing w:w="28" w:type="dxa"/>
          <w:jc w:val="center"/>
        </w:trPr>
        <w:tc>
          <w:tcPr>
            <w:tcW w:w="0" w:type="auto"/>
            <w:vMerge w:val="restart"/>
            <w:shd w:val="clear" w:color="auto" w:fill="B8CCE4" w:themeFill="accent1" w:themeFillTint="66"/>
            <w:vAlign w:val="center"/>
          </w:tcPr>
          <w:p w14:paraId="575999B8" w14:textId="77777777" w:rsidR="00EB6A0E" w:rsidRPr="00B74867" w:rsidRDefault="00EB6A0E" w:rsidP="00EB6A0E">
            <w:pPr>
              <w:spacing w:before="0" w:after="0"/>
              <w:ind w:firstLine="0"/>
              <w:jc w:val="center"/>
              <w:rPr>
                <w:rFonts w:ascii="Courier New" w:hAnsi="Courier New" w:cs="Courier New"/>
                <w:sz w:val="18"/>
                <w:szCs w:val="18"/>
              </w:rPr>
            </w:pPr>
            <w:r>
              <w:rPr>
                <w:rFonts w:ascii="Courier New" w:hAnsi="Courier New" w:cs="Courier New"/>
                <w:sz w:val="18"/>
                <w:szCs w:val="18"/>
              </w:rPr>
              <w:t>&lt;option&gt;</w:t>
            </w:r>
          </w:p>
        </w:tc>
        <w:tc>
          <w:tcPr>
            <w:tcW w:w="7933" w:type="dxa"/>
            <w:gridSpan w:val="3"/>
            <w:shd w:val="clear" w:color="auto" w:fill="B8CCE4" w:themeFill="accent1" w:themeFillTint="66"/>
            <w:vAlign w:val="center"/>
          </w:tcPr>
          <w:p w14:paraId="236B0F66" w14:textId="77777777" w:rsidR="00EB6A0E" w:rsidRPr="00833FBD" w:rsidRDefault="00EB6A0E" w:rsidP="00EB6A0E">
            <w:pPr>
              <w:spacing w:before="0" w:after="0"/>
              <w:ind w:firstLine="0"/>
              <w:jc w:val="center"/>
              <w:rPr>
                <w:sz w:val="18"/>
                <w:szCs w:val="18"/>
              </w:rPr>
            </w:pPr>
            <w:r w:rsidRPr="00EB6A0E">
              <w:rPr>
                <w:sz w:val="18"/>
                <w:szCs w:val="18"/>
              </w:rPr>
              <w:t>Emprégase p</w:t>
            </w:r>
            <w:r>
              <w:rPr>
                <w:sz w:val="18"/>
                <w:szCs w:val="18"/>
              </w:rPr>
              <w:t>ara definir cada elemento dunha lista despregable.</w:t>
            </w:r>
          </w:p>
        </w:tc>
      </w:tr>
      <w:tr w:rsidR="00EB6A0E" w:rsidRPr="00B74867" w14:paraId="11B4DBE6" w14:textId="77777777" w:rsidTr="003755C9">
        <w:trPr>
          <w:cantSplit/>
          <w:tblCellSpacing w:w="28" w:type="dxa"/>
          <w:jc w:val="center"/>
        </w:trPr>
        <w:tc>
          <w:tcPr>
            <w:tcW w:w="0" w:type="auto"/>
            <w:vMerge/>
            <w:shd w:val="clear" w:color="auto" w:fill="B8CCE4" w:themeFill="accent1" w:themeFillTint="66"/>
            <w:vAlign w:val="center"/>
          </w:tcPr>
          <w:p w14:paraId="25FDC445"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95B3D7" w:themeFill="accent1" w:themeFillTint="99"/>
            <w:vAlign w:val="center"/>
          </w:tcPr>
          <w:p w14:paraId="135F5121" w14:textId="77777777" w:rsidR="00EB6A0E" w:rsidRPr="00EB6A0E" w:rsidRDefault="00EB6A0E" w:rsidP="00EB6A0E">
            <w:pPr>
              <w:spacing w:before="0" w:after="0"/>
              <w:ind w:firstLine="0"/>
              <w:jc w:val="center"/>
              <w:rPr>
                <w:b/>
                <w:sz w:val="18"/>
                <w:szCs w:val="18"/>
              </w:rPr>
            </w:pPr>
            <w:r w:rsidRPr="00EB6A0E">
              <w:rPr>
                <w:b/>
                <w:sz w:val="18"/>
                <w:szCs w:val="18"/>
              </w:rPr>
              <w:t>Atributo</w:t>
            </w:r>
          </w:p>
        </w:tc>
        <w:tc>
          <w:tcPr>
            <w:tcW w:w="5630" w:type="dxa"/>
            <w:gridSpan w:val="2"/>
            <w:shd w:val="clear" w:color="auto" w:fill="95B3D7" w:themeFill="accent1" w:themeFillTint="99"/>
            <w:vAlign w:val="center"/>
          </w:tcPr>
          <w:p w14:paraId="4AB80C18" w14:textId="77777777" w:rsidR="00EB6A0E" w:rsidRPr="00EB6A0E" w:rsidRDefault="00EB6A0E" w:rsidP="00EB6A0E">
            <w:pPr>
              <w:spacing w:before="0" w:after="0"/>
              <w:ind w:firstLine="0"/>
              <w:jc w:val="center"/>
              <w:rPr>
                <w:b/>
                <w:sz w:val="18"/>
                <w:szCs w:val="18"/>
              </w:rPr>
            </w:pPr>
            <w:r w:rsidRPr="00EB6A0E">
              <w:rPr>
                <w:b/>
                <w:sz w:val="18"/>
                <w:szCs w:val="18"/>
              </w:rPr>
              <w:t>Desrición</w:t>
            </w:r>
          </w:p>
        </w:tc>
      </w:tr>
      <w:tr w:rsidR="00EB6A0E" w:rsidRPr="00B74867" w14:paraId="71423A1F" w14:textId="77777777" w:rsidTr="003755C9">
        <w:trPr>
          <w:cantSplit/>
          <w:tblCellSpacing w:w="28" w:type="dxa"/>
          <w:jc w:val="center"/>
        </w:trPr>
        <w:tc>
          <w:tcPr>
            <w:tcW w:w="0" w:type="auto"/>
            <w:vMerge/>
            <w:shd w:val="clear" w:color="auto" w:fill="B8CCE4" w:themeFill="accent1" w:themeFillTint="66"/>
            <w:vAlign w:val="center"/>
          </w:tcPr>
          <w:p w14:paraId="6264BE99"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4DF0EEB0" w14:textId="77777777" w:rsidR="00EB6A0E" w:rsidRPr="00B74867" w:rsidRDefault="00EB6A0E" w:rsidP="00EB6A0E">
            <w:pPr>
              <w:spacing w:before="0" w:after="0"/>
              <w:ind w:firstLine="0"/>
              <w:jc w:val="center"/>
              <w:rPr>
                <w:sz w:val="18"/>
                <w:szCs w:val="18"/>
              </w:rPr>
            </w:pPr>
            <w:r>
              <w:rPr>
                <w:sz w:val="18"/>
                <w:szCs w:val="18"/>
              </w:rPr>
              <w:t>selected=”selected”</w:t>
            </w:r>
          </w:p>
        </w:tc>
        <w:tc>
          <w:tcPr>
            <w:tcW w:w="5630" w:type="dxa"/>
            <w:gridSpan w:val="2"/>
            <w:shd w:val="clear" w:color="auto" w:fill="B8CCE4" w:themeFill="accent1" w:themeFillTint="66"/>
            <w:vAlign w:val="center"/>
          </w:tcPr>
          <w:p w14:paraId="2F01C07D" w14:textId="77777777" w:rsidR="00EB6A0E" w:rsidRPr="00833FBD" w:rsidRDefault="00EB6A0E" w:rsidP="00EB6A0E">
            <w:pPr>
              <w:spacing w:before="0" w:after="0"/>
              <w:ind w:firstLine="0"/>
              <w:jc w:val="center"/>
              <w:rPr>
                <w:sz w:val="18"/>
                <w:szCs w:val="18"/>
              </w:rPr>
            </w:pPr>
            <w:r>
              <w:rPr>
                <w:sz w:val="18"/>
                <w:szCs w:val="18"/>
              </w:rPr>
              <w:t>Indica se o elemento aparece seleccionado por defecto ao se cargar a páxina.</w:t>
            </w:r>
          </w:p>
        </w:tc>
      </w:tr>
      <w:tr w:rsidR="00EB6A0E" w:rsidRPr="00B74867" w14:paraId="30581C5F" w14:textId="77777777" w:rsidTr="003755C9">
        <w:trPr>
          <w:cantSplit/>
          <w:tblCellSpacing w:w="28" w:type="dxa"/>
          <w:jc w:val="center"/>
        </w:trPr>
        <w:tc>
          <w:tcPr>
            <w:tcW w:w="0" w:type="auto"/>
            <w:vMerge/>
            <w:shd w:val="clear" w:color="auto" w:fill="B8CCE4" w:themeFill="accent1" w:themeFillTint="66"/>
            <w:vAlign w:val="center"/>
          </w:tcPr>
          <w:p w14:paraId="14BCB8BE" w14:textId="77777777" w:rsidR="00EB6A0E" w:rsidRPr="00B74867" w:rsidRDefault="00EB6A0E" w:rsidP="00EB6A0E">
            <w:pPr>
              <w:spacing w:before="0" w:after="0"/>
              <w:ind w:firstLine="0"/>
              <w:jc w:val="center"/>
              <w:rPr>
                <w:rFonts w:ascii="Courier New" w:hAnsi="Courier New" w:cs="Courier New"/>
                <w:sz w:val="18"/>
                <w:szCs w:val="18"/>
              </w:rPr>
            </w:pPr>
          </w:p>
        </w:tc>
        <w:tc>
          <w:tcPr>
            <w:tcW w:w="2247" w:type="dxa"/>
            <w:shd w:val="clear" w:color="auto" w:fill="B8CCE4" w:themeFill="accent1" w:themeFillTint="66"/>
            <w:vAlign w:val="center"/>
          </w:tcPr>
          <w:p w14:paraId="2707FFB5" w14:textId="77777777" w:rsidR="00EB6A0E" w:rsidRPr="00B74867" w:rsidRDefault="00EB6A0E" w:rsidP="00EB6A0E">
            <w:pPr>
              <w:spacing w:before="0" w:after="0"/>
              <w:ind w:firstLine="0"/>
              <w:jc w:val="center"/>
              <w:rPr>
                <w:sz w:val="18"/>
                <w:szCs w:val="18"/>
              </w:rPr>
            </w:pPr>
            <w:r>
              <w:rPr>
                <w:sz w:val="18"/>
                <w:szCs w:val="18"/>
              </w:rPr>
              <w:t>value=”texto”</w:t>
            </w:r>
          </w:p>
        </w:tc>
        <w:tc>
          <w:tcPr>
            <w:tcW w:w="5630" w:type="dxa"/>
            <w:gridSpan w:val="2"/>
            <w:shd w:val="clear" w:color="auto" w:fill="B8CCE4" w:themeFill="accent1" w:themeFillTint="66"/>
            <w:vAlign w:val="center"/>
          </w:tcPr>
          <w:p w14:paraId="78E97C72" w14:textId="77777777" w:rsidR="00EB6A0E" w:rsidRPr="00833FBD" w:rsidRDefault="00EB6A0E" w:rsidP="00EB6A0E">
            <w:pPr>
              <w:spacing w:before="0" w:after="0"/>
              <w:ind w:firstLine="0"/>
              <w:jc w:val="center"/>
              <w:rPr>
                <w:sz w:val="18"/>
                <w:szCs w:val="18"/>
              </w:rPr>
            </w:pPr>
            <w:r>
              <w:rPr>
                <w:sz w:val="18"/>
                <w:szCs w:val="18"/>
              </w:rPr>
              <w:t>O valor que se envía ao servidor cando o usuario escolle esa opción.</w:t>
            </w:r>
          </w:p>
        </w:tc>
      </w:tr>
    </w:tbl>
    <w:p w14:paraId="3F454533" w14:textId="77777777" w:rsidR="00FD41A8" w:rsidRDefault="00EB6A0E" w:rsidP="00EB6A0E">
      <w:r>
        <w:t>E velaquí temos, coma nos casos anteriores, un exemplo de uso do anterior:</w:t>
      </w:r>
    </w:p>
    <w:p w14:paraId="5F7C8374" w14:textId="77777777" w:rsidR="00E24B18" w:rsidRDefault="00B71F8C" w:rsidP="00EB6A0E">
      <w:pPr>
        <w:pStyle w:val="Scripting"/>
      </w:pPr>
      <w:bookmarkStart w:id="21" w:name="page16"/>
      <w:bookmarkEnd w:id="21"/>
      <w:r w:rsidRPr="00EB6A0E">
        <w:t>&lt;!DOCTYPE html PUBLIC "-//W3C//DTD XHTML 1.0 Strict//EN" "http://www.w3.org/TR/xhtml1/DTD/xhtml1-strict.dtd"&gt;</w:t>
      </w:r>
    </w:p>
    <w:p w14:paraId="46CBCF62" w14:textId="77777777" w:rsidR="00B71F8C" w:rsidRPr="00EB6A0E" w:rsidRDefault="00B71F8C" w:rsidP="00EB6A0E">
      <w:pPr>
        <w:pStyle w:val="Scripting"/>
      </w:pPr>
      <w:r w:rsidRPr="00EB6A0E">
        <w:t>&lt;html xmlns="http://www.w3.org/1999/xhtml"&gt;</w:t>
      </w:r>
    </w:p>
    <w:p w14:paraId="13DFBF11" w14:textId="77777777" w:rsidR="00002781" w:rsidRPr="00EB6A0E" w:rsidRDefault="00E24B18" w:rsidP="00EB6A0E">
      <w:pPr>
        <w:pStyle w:val="Scripting"/>
      </w:pPr>
      <w:r>
        <w:t xml:space="preserve">  </w:t>
      </w:r>
      <w:r w:rsidR="00B71F8C" w:rsidRPr="00EB6A0E">
        <w:t>&lt;head&gt;</w:t>
      </w:r>
    </w:p>
    <w:p w14:paraId="09B1A833" w14:textId="77777777" w:rsidR="00002781" w:rsidRPr="00EB6A0E" w:rsidRDefault="00EB6A0E" w:rsidP="00EB6A0E">
      <w:pPr>
        <w:pStyle w:val="Scripting"/>
      </w:pPr>
      <w:r>
        <w:t xml:space="preserve">  </w:t>
      </w:r>
      <w:r w:rsidR="00E24B18">
        <w:t xml:space="preserve">  </w:t>
      </w:r>
      <w:r w:rsidR="00B71F8C" w:rsidRPr="00EB6A0E">
        <w:t>&lt;title&gt;Exemplo</w:t>
      </w:r>
      <w:r>
        <w:t xml:space="preserve"> 2.9:</w:t>
      </w:r>
      <w:r w:rsidR="00B71F8C" w:rsidRPr="00EB6A0E">
        <w:t xml:space="preserve"> formulario</w:t>
      </w:r>
      <w:r>
        <w:t>s</w:t>
      </w:r>
      <w:r w:rsidR="00B71F8C" w:rsidRPr="00EB6A0E">
        <w:t>&lt;/title&gt;</w:t>
      </w:r>
    </w:p>
    <w:p w14:paraId="7F8E68C4" w14:textId="77777777" w:rsidR="00002781" w:rsidRPr="00EB6A0E" w:rsidRDefault="00E24B18" w:rsidP="00EB6A0E">
      <w:pPr>
        <w:pStyle w:val="Scripting"/>
      </w:pPr>
      <w:r>
        <w:t xml:space="preserve">  </w:t>
      </w:r>
      <w:r w:rsidR="00B71F8C" w:rsidRPr="00EB6A0E">
        <w:t>&lt;/head&gt;</w:t>
      </w:r>
    </w:p>
    <w:p w14:paraId="155628E8" w14:textId="77777777" w:rsidR="00002781" w:rsidRPr="00EB6A0E" w:rsidRDefault="00E24B18" w:rsidP="00EB6A0E">
      <w:pPr>
        <w:pStyle w:val="Scripting"/>
      </w:pPr>
      <w:r>
        <w:t xml:space="preserve">  </w:t>
      </w:r>
      <w:r w:rsidR="00B71F8C" w:rsidRPr="00EB6A0E">
        <w:t>&lt;body&gt;</w:t>
      </w:r>
    </w:p>
    <w:p w14:paraId="256C0FF2" w14:textId="77777777" w:rsidR="00002781" w:rsidRPr="00EB6A0E" w:rsidRDefault="00E24B18" w:rsidP="00EB6A0E">
      <w:pPr>
        <w:pStyle w:val="Scripting"/>
      </w:pPr>
      <w:r>
        <w:t xml:space="preserve">  </w:t>
      </w:r>
      <w:r w:rsidR="00EB6A0E">
        <w:t xml:space="preserve">  </w:t>
      </w:r>
      <w:r w:rsidR="00B71F8C" w:rsidRPr="00EB6A0E">
        <w:t>&lt;form&gt;</w:t>
      </w:r>
    </w:p>
    <w:p w14:paraId="3DAC6B37" w14:textId="77777777" w:rsidR="00002781" w:rsidRPr="00EB6A0E" w:rsidRDefault="00EB6A0E" w:rsidP="00EB6A0E">
      <w:pPr>
        <w:pStyle w:val="Scripting"/>
      </w:pPr>
      <w:r>
        <w:t xml:space="preserve">  </w:t>
      </w:r>
      <w:r w:rsidR="00E24B18">
        <w:t xml:space="preserve">  </w:t>
      </w:r>
      <w:r>
        <w:t xml:space="preserve">  Nome</w:t>
      </w:r>
      <w:r w:rsidR="00B71F8C" w:rsidRPr="00EB6A0E">
        <w:t>&lt;br/&gt;</w:t>
      </w:r>
    </w:p>
    <w:p w14:paraId="1A99EE94" w14:textId="77777777" w:rsidR="00002781" w:rsidRPr="00EB6A0E" w:rsidRDefault="00EB6A0E" w:rsidP="00EB6A0E">
      <w:pPr>
        <w:pStyle w:val="Scripting"/>
      </w:pPr>
      <w:r>
        <w:t xml:space="preserve">    </w:t>
      </w:r>
      <w:r w:rsidR="00E24B18">
        <w:t xml:space="preserve">  </w:t>
      </w:r>
      <w:r w:rsidR="00B71F8C" w:rsidRPr="00EB6A0E">
        <w:t>&lt;input typ</w:t>
      </w:r>
      <w:r>
        <w:t>e="text" name="nome" value=""/&gt;</w:t>
      </w:r>
      <w:r w:rsidR="00B71F8C" w:rsidRPr="00EB6A0E">
        <w:t>&lt;br/&gt;&lt;br/&gt; Contrasinal&lt;br/&gt;</w:t>
      </w:r>
    </w:p>
    <w:p w14:paraId="1E627630" w14:textId="77777777" w:rsidR="00002781" w:rsidRPr="00EB6A0E" w:rsidRDefault="00E24B18" w:rsidP="00EB6A0E">
      <w:pPr>
        <w:pStyle w:val="Scripting"/>
      </w:pPr>
      <w:r>
        <w:t xml:space="preserve">  </w:t>
      </w:r>
      <w:r w:rsidR="00EB6A0E">
        <w:t xml:space="preserve">    </w:t>
      </w:r>
      <w:r w:rsidR="00B71F8C" w:rsidRPr="00EB6A0E">
        <w:t>&lt;input type="password</w:t>
      </w:r>
      <w:r w:rsidR="00EB6A0E">
        <w:t>" name="contrasinal" value=""/&gt;</w:t>
      </w:r>
      <w:r w:rsidR="00B71F8C" w:rsidRPr="00EB6A0E">
        <w:t xml:space="preserve">&lt;br/&gt;&lt;br/&gt; Postos de traballo </w:t>
      </w:r>
      <w:r w:rsidR="00EB6A0E">
        <w:t>procurados</w:t>
      </w:r>
      <w:r w:rsidR="00B71F8C" w:rsidRPr="00EB6A0E">
        <w:t>&lt;br/&gt;</w:t>
      </w:r>
    </w:p>
    <w:p w14:paraId="425CE1C9" w14:textId="77777777" w:rsidR="00002781" w:rsidRPr="00EB6A0E" w:rsidRDefault="00EB6A0E" w:rsidP="00EB6A0E">
      <w:pPr>
        <w:pStyle w:val="Scripting"/>
      </w:pPr>
      <w:bookmarkStart w:id="22" w:name="page17"/>
      <w:bookmarkEnd w:id="22"/>
      <w:r>
        <w:t xml:space="preserve">  </w:t>
      </w:r>
      <w:r w:rsidR="00E24B18">
        <w:t xml:space="preserve">  </w:t>
      </w:r>
      <w:r>
        <w:t xml:space="preserve">  </w:t>
      </w:r>
      <w:r w:rsidR="00B71F8C" w:rsidRPr="00EB6A0E">
        <w:t>&lt;input name="pu</w:t>
      </w:r>
      <w:r>
        <w:t>esto_directivo" type="checkbox" value="enderezo</w:t>
      </w:r>
      <w:r w:rsidR="00B71F8C" w:rsidRPr="00EB6A0E">
        <w:t>"/&gt;</w:t>
      </w:r>
      <w:r>
        <w:t>Enderezo</w:t>
      </w:r>
    </w:p>
    <w:p w14:paraId="004EA767" w14:textId="77777777" w:rsidR="00E24B18" w:rsidRDefault="00E24B18" w:rsidP="00EB6A0E">
      <w:pPr>
        <w:pStyle w:val="Scripting"/>
      </w:pPr>
      <w:r>
        <w:t xml:space="preserve">  </w:t>
      </w:r>
      <w:r w:rsidR="00EB6A0E">
        <w:t xml:space="preserve">    </w:t>
      </w:r>
      <w:r w:rsidR="00B71F8C" w:rsidRPr="00EB6A0E">
        <w:t>&lt;input name="</w:t>
      </w:r>
      <w:r>
        <w:t>posto</w:t>
      </w:r>
      <w:r w:rsidR="00B71F8C" w:rsidRPr="00EB6A0E">
        <w:t>_tecnico" type="checkbox" value="tec</w:t>
      </w:r>
      <w:r>
        <w:t>nico"/&gt; Técnico</w:t>
      </w:r>
    </w:p>
    <w:p w14:paraId="6478C38D" w14:textId="77777777" w:rsidR="00B71F8C" w:rsidRPr="00EB6A0E" w:rsidRDefault="00E24B18" w:rsidP="00EB6A0E">
      <w:pPr>
        <w:pStyle w:val="Scripting"/>
      </w:pPr>
      <w:r>
        <w:lastRenderedPageBreak/>
        <w:t xml:space="preserve">      </w:t>
      </w:r>
      <w:r w:rsidR="00B71F8C" w:rsidRPr="00EB6A0E">
        <w:t>&lt;input name="</w:t>
      </w:r>
      <w:r>
        <w:t>posto</w:t>
      </w:r>
      <w:r w:rsidR="00B71F8C" w:rsidRPr="00EB6A0E">
        <w:t>_</w:t>
      </w:r>
      <w:r>
        <w:t>empregado</w:t>
      </w:r>
      <w:r w:rsidR="00B71F8C" w:rsidRPr="00EB6A0E">
        <w:t>" type="checkbox" value="</w:t>
      </w:r>
      <w:r>
        <w:t>empregado</w:t>
      </w:r>
      <w:r w:rsidR="00B71F8C" w:rsidRPr="00EB6A0E">
        <w:t>"/&gt; Em-</w:t>
      </w:r>
    </w:p>
    <w:p w14:paraId="07F2EDB7" w14:textId="77777777" w:rsidR="00002781" w:rsidRPr="00EB6A0E" w:rsidRDefault="00B71F8C" w:rsidP="00EB6A0E">
      <w:pPr>
        <w:pStyle w:val="Scripting"/>
      </w:pPr>
      <w:r w:rsidRPr="00EB6A0E">
        <w:t>pregado&lt;br/&gt;&lt;br/&gt;</w:t>
      </w:r>
    </w:p>
    <w:p w14:paraId="0D964027" w14:textId="77777777" w:rsidR="00002781" w:rsidRPr="00EB6A0E" w:rsidRDefault="00E24B18" w:rsidP="00EB6A0E">
      <w:pPr>
        <w:pStyle w:val="Scripting"/>
      </w:pPr>
      <w:r>
        <w:t xml:space="preserve">      </w:t>
      </w:r>
      <w:r w:rsidR="00B71F8C" w:rsidRPr="00EB6A0E">
        <w:t>Sexo&lt;br/&gt;</w:t>
      </w:r>
    </w:p>
    <w:p w14:paraId="5827D442" w14:textId="77777777" w:rsidR="00E24B18" w:rsidRDefault="00E24B18" w:rsidP="00EB6A0E">
      <w:pPr>
        <w:pStyle w:val="Scripting"/>
      </w:pPr>
      <w:r>
        <w:t xml:space="preserve">      </w:t>
      </w:r>
      <w:r w:rsidR="00B71F8C" w:rsidRPr="00EB6A0E">
        <w:t>&lt;input type="radio" name="sexo" value="home" checked="checked"/&gt;Home</w:t>
      </w:r>
    </w:p>
    <w:p w14:paraId="0B06DBBF" w14:textId="77777777" w:rsidR="00E24B18" w:rsidRDefault="00E24B18" w:rsidP="00EB6A0E">
      <w:pPr>
        <w:pStyle w:val="Scripting"/>
      </w:pPr>
      <w:r>
        <w:t xml:space="preserve">      </w:t>
      </w:r>
      <w:r w:rsidR="00B71F8C" w:rsidRPr="00EB6A0E">
        <w:t>&lt;input type="radio" name="sexo" value="muller"/&gt; Muller&lt;br/&gt;&lt;br/&gt;</w:t>
      </w:r>
    </w:p>
    <w:p w14:paraId="2128D3DA" w14:textId="77777777" w:rsidR="00002781" w:rsidRPr="00EB6A0E" w:rsidRDefault="00E24B18" w:rsidP="00EB6A0E">
      <w:pPr>
        <w:pStyle w:val="Scripting"/>
      </w:pPr>
      <w:r>
        <w:t xml:space="preserve">      </w:t>
      </w:r>
      <w:r w:rsidR="00B71F8C" w:rsidRPr="00EB6A0E">
        <w:t xml:space="preserve">&lt;input type="submit" name="procurar" </w:t>
      </w:r>
      <w:r>
        <w:t>v</w:t>
      </w:r>
      <w:r w:rsidR="00B71F8C" w:rsidRPr="00EB6A0E">
        <w:t>alue="Procurar"/&gt;&lt;br/&gt;&lt;br/&gt;</w:t>
      </w:r>
    </w:p>
    <w:p w14:paraId="36542524" w14:textId="77777777" w:rsidR="00002781" w:rsidRPr="00EB6A0E" w:rsidRDefault="00E24B18" w:rsidP="00EB6A0E">
      <w:pPr>
        <w:pStyle w:val="Scripting"/>
      </w:pPr>
      <w:r>
        <w:t xml:space="preserve">      </w:t>
      </w:r>
      <w:r w:rsidR="00B71F8C" w:rsidRPr="00EB6A0E">
        <w:t>Nivel de estudos&lt;br/&gt;</w:t>
      </w:r>
    </w:p>
    <w:p w14:paraId="5521B2D7" w14:textId="77777777" w:rsidR="00002781" w:rsidRPr="00EB6A0E" w:rsidRDefault="00E24B18" w:rsidP="00EB6A0E">
      <w:pPr>
        <w:pStyle w:val="Scripting"/>
      </w:pPr>
      <w:r>
        <w:t xml:space="preserve">      </w:t>
      </w:r>
      <w:r w:rsidR="00B71F8C" w:rsidRPr="00EB6A0E">
        <w:t>&lt;select id="estudos" name="estudos"&gt;</w:t>
      </w:r>
    </w:p>
    <w:p w14:paraId="08D6B701" w14:textId="77777777" w:rsidR="00E24B18" w:rsidRDefault="00E24B18" w:rsidP="00EB6A0E">
      <w:pPr>
        <w:pStyle w:val="Scripting"/>
      </w:pPr>
      <w:r>
        <w:t xml:space="preserve">        </w:t>
      </w:r>
      <w:r w:rsidR="00B71F8C" w:rsidRPr="00EB6A0E">
        <w:t xml:space="preserve">&lt;option value="" selected="selected"&gt;- selecciona -&lt;/option&gt; </w:t>
      </w:r>
      <w:r>
        <w:t xml:space="preserve">   </w:t>
      </w:r>
    </w:p>
    <w:p w14:paraId="30374D1F" w14:textId="77777777" w:rsidR="00E24B18" w:rsidRPr="00E24B18" w:rsidRDefault="00E24B18" w:rsidP="00E24B18">
      <w:pPr>
        <w:pStyle w:val="Scripting"/>
      </w:pPr>
      <w:r>
        <w:t xml:space="preserve">        </w:t>
      </w:r>
      <w:r w:rsidR="00B71F8C" w:rsidRPr="00EB6A0E">
        <w:t xml:space="preserve">&lt;option value="sen_estudos"&gt;Sen </w:t>
      </w:r>
      <w:r w:rsidR="00B71F8C" w:rsidRPr="00E24B18">
        <w:t>estudos&lt;/option&gt;</w:t>
      </w:r>
    </w:p>
    <w:p w14:paraId="54967B19" w14:textId="77777777" w:rsidR="00E24B18" w:rsidRDefault="00E24B18" w:rsidP="00E24B18">
      <w:pPr>
        <w:pStyle w:val="Scripting"/>
      </w:pPr>
      <w:r w:rsidRPr="00E24B18">
        <w:t xml:space="preserve">  </w:t>
      </w:r>
      <w:r>
        <w:t xml:space="preserve">  </w:t>
      </w:r>
      <w:r w:rsidRPr="00E24B18">
        <w:t xml:space="preserve">    </w:t>
      </w:r>
      <w:r w:rsidR="00B71F8C" w:rsidRPr="00E24B18">
        <w:t>&lt;option value="primarios"&gt;Primarios&lt;/option&gt;</w:t>
      </w:r>
    </w:p>
    <w:p w14:paraId="2BFD49F2" w14:textId="77777777" w:rsidR="00E24B18" w:rsidRDefault="00E24B18" w:rsidP="00E24B18">
      <w:pPr>
        <w:pStyle w:val="Scripting"/>
      </w:pPr>
      <w:r>
        <w:t xml:space="preserve">        </w:t>
      </w:r>
      <w:r w:rsidR="00B71F8C" w:rsidRPr="00E24B18">
        <w:t>&lt;option</w:t>
      </w:r>
      <w:r w:rsidR="00B71F8C" w:rsidRPr="00EB6A0E">
        <w:t xml:space="preserve"> value="</w:t>
      </w:r>
      <w:r>
        <w:t>secundaria"&gt;Secundaria&lt;/option&gt;</w:t>
      </w:r>
    </w:p>
    <w:p w14:paraId="2F0A96EA" w14:textId="77777777" w:rsidR="00E24B18" w:rsidRDefault="00E24B18" w:rsidP="00E24B18">
      <w:pPr>
        <w:pStyle w:val="Scripting"/>
      </w:pPr>
      <w:r>
        <w:t xml:space="preserve">        </w:t>
      </w:r>
      <w:r w:rsidR="00B71F8C" w:rsidRPr="00EB6A0E">
        <w:t>&lt;option value="bacharelato"&gt;Bacharelato&lt;/option&gt;</w:t>
      </w:r>
    </w:p>
    <w:p w14:paraId="444C6C38" w14:textId="77777777" w:rsidR="00002781" w:rsidRDefault="00E24B18" w:rsidP="00E24B18">
      <w:pPr>
        <w:pStyle w:val="Scripting"/>
      </w:pPr>
      <w:r>
        <w:t xml:space="preserve">        </w:t>
      </w:r>
      <w:r w:rsidR="00B71F8C" w:rsidRPr="00EB6A0E">
        <w:t>&lt;option value="tecnico"&gt;Técnico&lt;/option&gt;</w:t>
      </w:r>
    </w:p>
    <w:p w14:paraId="42E078AF" w14:textId="77777777" w:rsidR="00E24B18" w:rsidRDefault="00E24B18" w:rsidP="00EB6A0E">
      <w:pPr>
        <w:pStyle w:val="Scripting"/>
      </w:pPr>
      <w:r>
        <w:t xml:space="preserve">        </w:t>
      </w:r>
      <w:r w:rsidR="00B71F8C" w:rsidRPr="00EB6A0E">
        <w:t>&lt;option value="tecnico_supe</w:t>
      </w:r>
      <w:r>
        <w:t>rior"&gt;Técnico superior&lt;/option&gt;</w:t>
      </w:r>
    </w:p>
    <w:p w14:paraId="3882B155" w14:textId="77777777" w:rsidR="00002781" w:rsidRPr="00EB6A0E" w:rsidRDefault="00E24B18" w:rsidP="00EB6A0E">
      <w:pPr>
        <w:pStyle w:val="Scripting"/>
      </w:pPr>
      <w:r>
        <w:t xml:space="preserve">        </w:t>
      </w:r>
      <w:r w:rsidR="00B71F8C" w:rsidRPr="00EB6A0E">
        <w:t>&lt;option value="universitarios"&gt;Estudos universitarios&lt;/option&gt;</w:t>
      </w:r>
    </w:p>
    <w:p w14:paraId="08D9E8F7" w14:textId="77777777" w:rsidR="00002781" w:rsidRPr="00EB6A0E" w:rsidRDefault="00E24B18" w:rsidP="00EB6A0E">
      <w:pPr>
        <w:pStyle w:val="Scripting"/>
      </w:pPr>
      <w:r>
        <w:t xml:space="preserve">      </w:t>
      </w:r>
      <w:r w:rsidR="00B71F8C" w:rsidRPr="00EB6A0E">
        <w:t>&lt;/select&gt;&lt;br/&gt;&lt;br/&gt;</w:t>
      </w:r>
    </w:p>
    <w:p w14:paraId="2ACB1277" w14:textId="77777777" w:rsidR="00002781" w:rsidRPr="00EB6A0E" w:rsidRDefault="00E24B18" w:rsidP="00EB6A0E">
      <w:pPr>
        <w:pStyle w:val="Scripting"/>
      </w:pPr>
      <w:r>
        <w:t xml:space="preserve">      </w:t>
      </w:r>
      <w:r w:rsidR="00B71F8C" w:rsidRPr="00EB6A0E">
        <w:t>Escribe unha pequena presentación:&lt;br/&gt;</w:t>
      </w:r>
    </w:p>
    <w:p w14:paraId="4B9024B0" w14:textId="77777777" w:rsidR="00002781" w:rsidRPr="00EB6A0E" w:rsidRDefault="008866E2" w:rsidP="00EB6A0E">
      <w:pPr>
        <w:pStyle w:val="Scripting"/>
      </w:pPr>
      <w:r>
        <w:t xml:space="preserve">      </w:t>
      </w:r>
      <w:r w:rsidR="00B71F8C" w:rsidRPr="00EB6A0E">
        <w:t>&lt;textarea id="presentacion" name="presentacion" cols="40"</w:t>
      </w:r>
    </w:p>
    <w:p w14:paraId="73DC5C62" w14:textId="77777777" w:rsidR="00002781" w:rsidRPr="00EB6A0E" w:rsidRDefault="00B71F8C" w:rsidP="00EB6A0E">
      <w:pPr>
        <w:pStyle w:val="Scripting"/>
      </w:pPr>
      <w:r w:rsidRPr="00EB6A0E">
        <w:t>rows="5"&gt;&lt;/textarea&gt;&lt;br/&gt;&lt;br/&gt;</w:t>
      </w:r>
    </w:p>
    <w:p w14:paraId="67D123BF" w14:textId="77777777" w:rsidR="00002781" w:rsidRPr="00EB6A0E" w:rsidRDefault="008866E2" w:rsidP="00EB6A0E">
      <w:pPr>
        <w:pStyle w:val="Scripting"/>
      </w:pPr>
      <w:r>
        <w:t xml:space="preserve">      </w:t>
      </w:r>
      <w:r w:rsidR="00B71F8C" w:rsidRPr="00EB6A0E">
        <w:t>&lt;input type="reset" name="limpar" value="Borrar datos do formula-rio"/&gt;&lt;br/&gt;&lt;br/&gt;</w:t>
      </w:r>
    </w:p>
    <w:p w14:paraId="5D5531DF" w14:textId="77777777" w:rsidR="00002781" w:rsidRPr="00EB6A0E" w:rsidRDefault="008866E2" w:rsidP="00EB6A0E">
      <w:pPr>
        <w:pStyle w:val="Scripting"/>
      </w:pPr>
      <w:r>
        <w:t xml:space="preserve">      </w:t>
      </w:r>
      <w:r w:rsidR="00B71F8C" w:rsidRPr="00EB6A0E">
        <w:t>Escolla arquivo...&lt;br/&gt;</w:t>
      </w:r>
    </w:p>
    <w:p w14:paraId="28672FE6" w14:textId="77777777" w:rsidR="00002781" w:rsidRPr="00EB6A0E" w:rsidRDefault="008866E2" w:rsidP="00EB6A0E">
      <w:pPr>
        <w:pStyle w:val="Scripting"/>
      </w:pPr>
      <w:r>
        <w:t xml:space="preserve">      </w:t>
      </w:r>
      <w:r w:rsidR="00B71F8C" w:rsidRPr="00EB6A0E">
        <w:t>&lt;input type="file" name="adxunto"/&gt;&lt;br/&gt;</w:t>
      </w:r>
    </w:p>
    <w:p w14:paraId="19A55603" w14:textId="77777777" w:rsidR="008866E2" w:rsidRDefault="008866E2" w:rsidP="00EB6A0E">
      <w:pPr>
        <w:pStyle w:val="Scripting"/>
      </w:pPr>
      <w:r>
        <w:t xml:space="preserve">      </w:t>
      </w:r>
      <w:r w:rsidR="00B71F8C" w:rsidRPr="00EB6A0E">
        <w:t>&lt;input type="hidden" nam</w:t>
      </w:r>
      <w:r>
        <w:t>e="empresa" value="Bankinter"/&gt;</w:t>
      </w:r>
    </w:p>
    <w:p w14:paraId="76E16131" w14:textId="77777777" w:rsidR="00002781" w:rsidRPr="00EB6A0E" w:rsidRDefault="008866E2" w:rsidP="00EB6A0E">
      <w:pPr>
        <w:pStyle w:val="Scripting"/>
      </w:pPr>
      <w:r>
        <w:t xml:space="preserve">      </w:t>
      </w:r>
      <w:r w:rsidR="00B71F8C" w:rsidRPr="00EB6A0E">
        <w:t>&lt;input type="image" name="enviar"</w:t>
      </w:r>
    </w:p>
    <w:p w14:paraId="3F5A862B" w14:textId="77777777" w:rsidR="008866E2" w:rsidRDefault="00B71F8C" w:rsidP="00EB6A0E">
      <w:pPr>
        <w:pStyle w:val="Scripting"/>
      </w:pPr>
      <w:r w:rsidRPr="00EB6A0E">
        <w:t>src="http://librosweb.es/img/xhtml/ejempl</w:t>
      </w:r>
      <w:r w:rsidR="008866E2">
        <w:t>o_input_type_image.gif"/&gt; &lt;br/&gt;</w:t>
      </w:r>
    </w:p>
    <w:p w14:paraId="0ED9F2B8" w14:textId="77777777" w:rsidR="00002781" w:rsidRPr="00EB6A0E" w:rsidRDefault="008866E2" w:rsidP="00EB6A0E">
      <w:pPr>
        <w:pStyle w:val="Scripting"/>
      </w:pPr>
      <w:r>
        <w:t xml:space="preserve">      </w:t>
      </w:r>
      <w:r w:rsidR="00B71F8C" w:rsidRPr="00EB6A0E">
        <w:t>&lt;input type="button" name="gardar" value="Gardar Cambios"/&gt;</w:t>
      </w:r>
    </w:p>
    <w:p w14:paraId="5A41412D" w14:textId="77777777" w:rsidR="00002781" w:rsidRPr="00EB6A0E" w:rsidRDefault="008866E2" w:rsidP="00EB6A0E">
      <w:pPr>
        <w:pStyle w:val="Scripting"/>
      </w:pPr>
      <w:r>
        <w:t xml:space="preserve">    </w:t>
      </w:r>
      <w:r w:rsidR="00B71F8C" w:rsidRPr="00EB6A0E">
        <w:t>&lt;/form&gt;</w:t>
      </w:r>
    </w:p>
    <w:p w14:paraId="146E4E5E" w14:textId="77777777" w:rsidR="00002781" w:rsidRPr="00EB6A0E" w:rsidRDefault="008866E2" w:rsidP="00EB6A0E">
      <w:pPr>
        <w:pStyle w:val="Scripting"/>
      </w:pPr>
      <w:r>
        <w:t xml:space="preserve">  </w:t>
      </w:r>
      <w:r w:rsidR="00B71F8C" w:rsidRPr="00EB6A0E">
        <w:t>&lt;/body&gt;</w:t>
      </w:r>
    </w:p>
    <w:p w14:paraId="66C118A7" w14:textId="77777777" w:rsidR="00002781" w:rsidRDefault="00B71F8C" w:rsidP="00EB6A0E">
      <w:pPr>
        <w:pStyle w:val="Scripting"/>
      </w:pPr>
      <w:r w:rsidRPr="00EB6A0E">
        <w:t>&lt;/html&gt;</w:t>
      </w:r>
    </w:p>
    <w:p w14:paraId="18DBBAD4" w14:textId="77777777" w:rsidR="00ED2290" w:rsidRDefault="00ED2290" w:rsidP="00ED2290">
      <w:pPr>
        <w:pStyle w:val="Ttulo1"/>
      </w:pPr>
      <w:bookmarkStart w:id="23" w:name="_Toc151050157"/>
      <w:r>
        <w:t>Clases e identificadores</w:t>
      </w:r>
      <w:bookmarkEnd w:id="23"/>
    </w:p>
    <w:p w14:paraId="409B09AB" w14:textId="77777777" w:rsidR="00ED2290" w:rsidRDefault="00ED2290" w:rsidP="00ED2290">
      <w:r>
        <w:t xml:space="preserve">HTML pon á nosa disposición tamén xeitos de clasificar os elementos que compoñen un documento web alén de pola súa funcionalidade (que sería o que farían as etiquetas </w:t>
      </w:r>
      <w:r>
        <w:rPr>
          <w:i/>
        </w:rPr>
        <w:t>per se</w:t>
      </w:r>
      <w:r>
        <w:t>). Con esa finalidade dispoñemos de dous atributos aplicables a calquera elemento HTML, aínda que con distinto efecto en cada un deles:</w:t>
      </w:r>
    </w:p>
    <w:p w14:paraId="16CEB6DF" w14:textId="77777777" w:rsidR="00ED2290" w:rsidRDefault="00ED2290" w:rsidP="00ED2290">
      <w:pPr>
        <w:pStyle w:val="Prrafodelista"/>
        <w:numPr>
          <w:ilvl w:val="0"/>
          <w:numId w:val="8"/>
        </w:numPr>
      </w:pPr>
      <w:r>
        <w:rPr>
          <w:b/>
        </w:rPr>
        <w:t>Clases:</w:t>
      </w:r>
      <w:r>
        <w:t xml:space="preserve"> as clases identifican a un conxunto de elementos que comparten algunha característica</w:t>
      </w:r>
      <w:r w:rsidR="003755C9">
        <w:t xml:space="preserve">, e defínense mediante o atributo </w:t>
      </w:r>
      <w:r w:rsidR="003755C9">
        <w:rPr>
          <w:b/>
        </w:rPr>
        <w:t>class</w:t>
      </w:r>
      <w:r>
        <w:t>. É habitual o seu uso en elementos dun mesmo tipo (mesma etiqueta) para despois aplicar estilos de CSS de xeito conxunto. A continuación vemos un exemplo de definición de clase sobre un elemento de parágrafo:</w:t>
      </w:r>
    </w:p>
    <w:p w14:paraId="134A4302" w14:textId="77777777" w:rsidR="00ED2290" w:rsidRDefault="00ED2290" w:rsidP="00ED2290">
      <w:pPr>
        <w:pStyle w:val="Scripting"/>
      </w:pPr>
      <w:r>
        <w:t>&lt;p class=”texto_normal”&gt;Este é un exemplo de aplicación de clases en HTML.&lt;/p&gt;</w:t>
      </w:r>
    </w:p>
    <w:p w14:paraId="22F96DD5" w14:textId="77777777" w:rsidR="00ED2290" w:rsidRDefault="00ED2290" w:rsidP="00ED2290">
      <w:pPr>
        <w:pStyle w:val="Prrafodelista"/>
        <w:ind w:left="1145" w:firstLine="0"/>
      </w:pPr>
      <w:r>
        <w:t>Así mesmo, un elemento pode pertencer a múltiples clases, para o cal escribiriamos o nome das mesmas separados por espazos dentro do valor do atributo (isto implica, coma é obvio, que o nome dunha clase non pode conter tal carácter):</w:t>
      </w:r>
    </w:p>
    <w:p w14:paraId="55F75081" w14:textId="77777777" w:rsidR="00ED2290" w:rsidRDefault="00ED2290" w:rsidP="00ED2290">
      <w:pPr>
        <w:pStyle w:val="Scripting"/>
      </w:pPr>
      <w:r>
        <w:t>&lt;p class=”texto_normal destacado”&gt;Este é un exemplo de aplicación de dúas clases a un mesmo elemento HTML.&lt;/p&gt;</w:t>
      </w:r>
    </w:p>
    <w:p w14:paraId="0BD853B0" w14:textId="77777777" w:rsidR="003755C9" w:rsidRDefault="003755C9" w:rsidP="003755C9">
      <w:pPr>
        <w:pStyle w:val="Prrafodelista"/>
        <w:numPr>
          <w:ilvl w:val="0"/>
          <w:numId w:val="8"/>
        </w:numPr>
      </w:pPr>
      <w:r>
        <w:rPr>
          <w:b/>
        </w:rPr>
        <w:lastRenderedPageBreak/>
        <w:t>Identificadores:</w:t>
      </w:r>
      <w:r>
        <w:t xml:space="preserve"> aínda que é posible aplicar o mesmo identificador a múltiples elementos dun mesmo documento HTML, o estándar da W3C desaconséllao, de xeito que asumiremos que os identificadores teñen que ser únicos nunha mesma árbore de documento. Os identificadores defínense mediante o atributo </w:t>
      </w:r>
      <w:r>
        <w:rPr>
          <w:b/>
        </w:rPr>
        <w:t>id</w:t>
      </w:r>
      <w:r>
        <w:t>. Ademais de permitir aplicar estilos CSS a elementos específicos, os identificadores permítennos seleccionar elementos vía JavaScript para poder operar sobre eles e os valores dos seus atributos. De seguido vemos un exemplo de asignación dun identificador a un elemento HTML:</w:t>
      </w:r>
    </w:p>
    <w:p w14:paraId="050F2CDB" w14:textId="77777777" w:rsidR="003755C9" w:rsidRDefault="000F7C43" w:rsidP="003755C9">
      <w:pPr>
        <w:pStyle w:val="Scripting"/>
      </w:pPr>
      <w:r>
        <w:t>&lt;p id</w:t>
      </w:r>
      <w:r w:rsidR="003755C9">
        <w:t>=”primeiro_p”&gt;Este é un exemplo de asignación dun identificador a un elemento HTML.&lt;/p&gt;</w:t>
      </w:r>
    </w:p>
    <w:p w14:paraId="32387D97" w14:textId="77777777" w:rsidR="003755C9" w:rsidRDefault="003755C9" w:rsidP="003755C9">
      <w:r>
        <w:t>Tanto clases coma identificadores son plenamente compatibles entre si, de xeito que un elemento pode pertencer a múltiples clases e, simultaneamente, ter un identificador propio, coma vemos no exemplo que figura a continuación:</w:t>
      </w:r>
    </w:p>
    <w:p w14:paraId="3C36CDE4" w14:textId="77777777" w:rsidR="003755C9" w:rsidRPr="00ED2290" w:rsidRDefault="003755C9" w:rsidP="003755C9">
      <w:pPr>
        <w:pStyle w:val="Scripting"/>
      </w:pPr>
      <w:r>
        <w:t>&lt;p id=”</w:t>
      </w:r>
      <w:r w:rsidR="009B6812">
        <w:t>identificador” class=”clase1 clase2”&gt;Este é un exemplo dun elemento HTML que ten identificador propio e pertence a dúas clases.&lt;/p&gt;</w:t>
      </w:r>
    </w:p>
    <w:p w14:paraId="1D857AF9" w14:textId="77777777" w:rsidR="00063472" w:rsidRDefault="00063472" w:rsidP="00063472">
      <w:pPr>
        <w:pStyle w:val="Ttulo1"/>
      </w:pPr>
      <w:bookmarkStart w:id="24" w:name="page18"/>
      <w:bookmarkStart w:id="25" w:name="_Toc151050158"/>
      <w:bookmarkEnd w:id="24"/>
      <w:r>
        <w:t>Elementos de bloque e liña</w:t>
      </w:r>
      <w:bookmarkEnd w:id="25"/>
    </w:p>
    <w:p w14:paraId="24CB5F73" w14:textId="77777777" w:rsidR="00063472" w:rsidRDefault="00063472" w:rsidP="00063472">
      <w:r>
        <w:t xml:space="preserve">Todos os elementos de HTML teñen un determinado valor de </w:t>
      </w:r>
      <w:r>
        <w:rPr>
          <w:i/>
        </w:rPr>
        <w:t>display</w:t>
      </w:r>
      <w:r>
        <w:t xml:space="preserve"> que vai determinar o seu tipo. Segundo como serán amosados, distinguimos os elementos de HTML en dous tipos:</w:t>
      </w:r>
    </w:p>
    <w:p w14:paraId="29199313" w14:textId="77777777" w:rsidR="00063472" w:rsidRPr="00063472" w:rsidRDefault="00063472" w:rsidP="00063472">
      <w:pPr>
        <w:pStyle w:val="Prrafodelista"/>
        <w:numPr>
          <w:ilvl w:val="0"/>
          <w:numId w:val="8"/>
        </w:numPr>
        <w:rPr>
          <w:rFonts w:ascii="Courier New" w:hAnsi="Courier New" w:cs="Courier New"/>
        </w:rPr>
      </w:pPr>
      <w:r>
        <w:rPr>
          <w:b/>
        </w:rPr>
        <w:t xml:space="preserve">Bloque </w:t>
      </w:r>
      <w:r>
        <w:t xml:space="preserve">ou </w:t>
      </w:r>
      <w:r w:rsidR="00CD4EAA">
        <w:rPr>
          <w:b/>
          <w:i/>
        </w:rPr>
        <w:t>b</w:t>
      </w:r>
      <w:r>
        <w:rPr>
          <w:b/>
          <w:i/>
        </w:rPr>
        <w:t>lock</w:t>
      </w:r>
      <w:r>
        <w:rPr>
          <w:b/>
        </w:rPr>
        <w:t>:</w:t>
      </w:r>
      <w:r>
        <w:t xml:space="preserve"> aqueles que comezan sempre nunha nova liña e ocupan toda a largura da mesma (esténdese de esquerda a dereita todo o posible). Atopamos nesta categoría aos elementos: </w:t>
      </w:r>
      <w:r w:rsidRPr="00063472">
        <w:rPr>
          <w:rFonts w:ascii="Courier New" w:hAnsi="Courier New" w:cs="Courier New"/>
        </w:rPr>
        <w:t xml:space="preserve">address, article, aside, blockquote, canvas, dd, div, dl, dt, fieldset, figcaption, figure, footer, form, h1, h2, h3, h4, h5, h6, header, hr, li, main, nav, noscript, ol, p, pre, section, table, tfoot, ul </w:t>
      </w:r>
      <w:r>
        <w:t xml:space="preserve">e </w:t>
      </w:r>
      <w:r w:rsidRPr="00063472">
        <w:rPr>
          <w:rFonts w:ascii="Courier New" w:hAnsi="Courier New" w:cs="Courier New"/>
        </w:rPr>
        <w:t>video</w:t>
      </w:r>
      <w:r>
        <w:t xml:space="preserve">. </w:t>
      </w:r>
    </w:p>
    <w:p w14:paraId="552C00A4" w14:textId="77777777" w:rsidR="00063472" w:rsidRPr="00063472" w:rsidRDefault="00CD4EAA" w:rsidP="00063472">
      <w:pPr>
        <w:pStyle w:val="Prrafodelista"/>
        <w:numPr>
          <w:ilvl w:val="0"/>
          <w:numId w:val="8"/>
        </w:numPr>
        <w:rPr>
          <w:rFonts w:ascii="Courier New" w:hAnsi="Courier New" w:cs="Courier New"/>
        </w:rPr>
      </w:pPr>
      <w:r w:rsidRPr="00CD4EAA">
        <w:rPr>
          <w:b/>
        </w:rPr>
        <w:t xml:space="preserve">De liña </w:t>
      </w:r>
      <w:r w:rsidRPr="00CD4EAA">
        <w:t xml:space="preserve">ou </w:t>
      </w:r>
      <w:r w:rsidRPr="00CD4EAA">
        <w:rPr>
          <w:b/>
          <w:i/>
        </w:rPr>
        <w:t>inline</w:t>
      </w:r>
      <w:r w:rsidRPr="00CD4EAA">
        <w:rPr>
          <w:b/>
        </w:rPr>
        <w:t>:</w:t>
      </w:r>
      <w:r>
        <w:t xml:space="preserve"> aqueles que non comezan necesariamente nunha nova liña e só ocupan tanto espazo coma precisan os seus contidos. </w:t>
      </w:r>
      <w:r w:rsidR="00063472">
        <w:t xml:space="preserve">Son deste tipo os elementos: </w:t>
      </w:r>
      <w:r w:rsidR="00063472" w:rsidRPr="00063472">
        <w:rPr>
          <w:rFonts w:ascii="Courier New" w:hAnsi="Courier New" w:cs="Courier New"/>
        </w:rPr>
        <w:t xml:space="preserve">a, abbr, acronym, b, bdo, big, br, button, cite, code, dfn, em, i, img, input, kbd, label, map, object, output, q, samp, script, select, small, span, strong, sub, sup, textarea, time, tt </w:t>
      </w:r>
      <w:r w:rsidR="00063472" w:rsidRPr="00063472">
        <w:rPr>
          <w:rFonts w:cs="Courier New"/>
        </w:rPr>
        <w:t>e</w:t>
      </w:r>
      <w:r w:rsidR="00063472" w:rsidRPr="00063472">
        <w:rPr>
          <w:rFonts w:ascii="Courier New" w:hAnsi="Courier New" w:cs="Courier New"/>
        </w:rPr>
        <w:t xml:space="preserve"> var.</w:t>
      </w:r>
    </w:p>
    <w:p w14:paraId="14216B06" w14:textId="77777777" w:rsidR="00063472" w:rsidRPr="00063472" w:rsidRDefault="00063472" w:rsidP="00063472">
      <w:pPr>
        <w:sectPr w:rsidR="00063472" w:rsidRPr="00063472" w:rsidSect="008F591B">
          <w:headerReference w:type="default" r:id="rId20"/>
          <w:type w:val="oddPage"/>
          <w:pgSz w:w="11906" w:h="16838"/>
          <w:pgMar w:top="1134" w:right="1418" w:bottom="1134" w:left="1418" w:header="709" w:footer="709" w:gutter="0"/>
          <w:pgNumType w:start="0"/>
          <w:cols w:space="708"/>
          <w:docGrid w:linePitch="360"/>
        </w:sectPr>
      </w:pPr>
    </w:p>
    <w:p w14:paraId="611377AE" w14:textId="77777777" w:rsidR="00827467" w:rsidRPr="00AD72B2" w:rsidRDefault="00827467" w:rsidP="00827467">
      <w:pPr>
        <w:pStyle w:val="Bloques"/>
      </w:pPr>
      <w:r w:rsidRPr="00AD72B2">
        <w:lastRenderedPageBreak/>
        <w:t>Índice</w:t>
      </w:r>
    </w:p>
    <w:p w14:paraId="055E5E56" w14:textId="44DF142C" w:rsidR="00BD2A68" w:rsidRDefault="00827467">
      <w:pPr>
        <w:pStyle w:val="TDC1"/>
        <w:rPr>
          <w:rFonts w:eastAsiaTheme="minorEastAsia" w:cstheme="minorBidi"/>
          <w:b w:val="0"/>
          <w:caps w:val="0"/>
          <w:color w:val="auto"/>
          <w:kern w:val="2"/>
          <w:sz w:val="22"/>
          <w:szCs w:val="22"/>
          <w:lang w:val="es-ES"/>
          <w14:ligatures w14:val="standardContextual"/>
        </w:rPr>
      </w:pPr>
      <w:r w:rsidRPr="00AD72B2">
        <w:fldChar w:fldCharType="begin"/>
      </w:r>
      <w:r w:rsidRPr="00AD72B2">
        <w:instrText xml:space="preserve"> TOC \h \z \t "Título 1;2;Capítulo;1" </w:instrText>
      </w:r>
      <w:r w:rsidRPr="00AD72B2">
        <w:fldChar w:fldCharType="separate"/>
      </w:r>
      <w:hyperlink w:anchor="_Toc151050146" w:history="1">
        <w:r w:rsidR="00BD2A68" w:rsidRPr="0033048A">
          <w:rPr>
            <w:rStyle w:val="Hipervnculo"/>
            <w:rFonts w:eastAsia="Arial"/>
          </w:rPr>
          <w:t>HTML e XHTML</w:t>
        </w:r>
        <w:r w:rsidR="00BD2A68">
          <w:rPr>
            <w:webHidden/>
          </w:rPr>
          <w:tab/>
        </w:r>
        <w:r w:rsidR="00BD2A68">
          <w:rPr>
            <w:webHidden/>
          </w:rPr>
          <w:fldChar w:fldCharType="begin"/>
        </w:r>
        <w:r w:rsidR="00BD2A68">
          <w:rPr>
            <w:webHidden/>
          </w:rPr>
          <w:instrText xml:space="preserve"> PAGEREF _Toc151050146 \h </w:instrText>
        </w:r>
        <w:r w:rsidR="00BD2A68">
          <w:rPr>
            <w:webHidden/>
          </w:rPr>
        </w:r>
        <w:r w:rsidR="00BD2A68">
          <w:rPr>
            <w:webHidden/>
          </w:rPr>
          <w:fldChar w:fldCharType="separate"/>
        </w:r>
        <w:r w:rsidR="00BD2A68">
          <w:rPr>
            <w:webHidden/>
          </w:rPr>
          <w:t>1</w:t>
        </w:r>
        <w:r w:rsidR="00BD2A68">
          <w:rPr>
            <w:webHidden/>
          </w:rPr>
          <w:fldChar w:fldCharType="end"/>
        </w:r>
      </w:hyperlink>
    </w:p>
    <w:p w14:paraId="1055B30E" w14:textId="6D563BCA"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47" w:history="1">
        <w:r w:rsidR="00BD2A68" w:rsidRPr="0033048A">
          <w:rPr>
            <w:rStyle w:val="Hipervnculo"/>
            <w:noProof/>
          </w:rPr>
          <w:t>Elementos fundamentais</w:t>
        </w:r>
        <w:r w:rsidR="00BD2A68">
          <w:rPr>
            <w:noProof/>
            <w:webHidden/>
          </w:rPr>
          <w:tab/>
        </w:r>
        <w:r w:rsidR="00BD2A68">
          <w:rPr>
            <w:noProof/>
            <w:webHidden/>
          </w:rPr>
          <w:fldChar w:fldCharType="begin"/>
        </w:r>
        <w:r w:rsidR="00BD2A68">
          <w:rPr>
            <w:noProof/>
            <w:webHidden/>
          </w:rPr>
          <w:instrText xml:space="preserve"> PAGEREF _Toc151050147 \h </w:instrText>
        </w:r>
        <w:r w:rsidR="00BD2A68">
          <w:rPr>
            <w:noProof/>
            <w:webHidden/>
          </w:rPr>
        </w:r>
        <w:r w:rsidR="00BD2A68">
          <w:rPr>
            <w:noProof/>
            <w:webHidden/>
          </w:rPr>
          <w:fldChar w:fldCharType="separate"/>
        </w:r>
        <w:r w:rsidR="00BD2A68">
          <w:rPr>
            <w:noProof/>
            <w:webHidden/>
          </w:rPr>
          <w:t>1</w:t>
        </w:r>
        <w:r w:rsidR="00BD2A68">
          <w:rPr>
            <w:noProof/>
            <w:webHidden/>
          </w:rPr>
          <w:fldChar w:fldCharType="end"/>
        </w:r>
      </w:hyperlink>
    </w:p>
    <w:p w14:paraId="42C2E133" w14:textId="7139B1D5"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48" w:history="1">
        <w:r w:rsidR="00BD2A68" w:rsidRPr="0033048A">
          <w:rPr>
            <w:rStyle w:val="Hipervnculo"/>
            <w:rFonts w:eastAsia="Arial"/>
            <w:noProof/>
          </w:rPr>
          <w:t>Diferenzas básicas entre HTML e XHTML</w:t>
        </w:r>
        <w:r w:rsidR="00BD2A68">
          <w:rPr>
            <w:noProof/>
            <w:webHidden/>
          </w:rPr>
          <w:tab/>
        </w:r>
        <w:r w:rsidR="00BD2A68">
          <w:rPr>
            <w:noProof/>
            <w:webHidden/>
          </w:rPr>
          <w:fldChar w:fldCharType="begin"/>
        </w:r>
        <w:r w:rsidR="00BD2A68">
          <w:rPr>
            <w:noProof/>
            <w:webHidden/>
          </w:rPr>
          <w:instrText xml:space="preserve"> PAGEREF _Toc151050148 \h </w:instrText>
        </w:r>
        <w:r w:rsidR="00BD2A68">
          <w:rPr>
            <w:noProof/>
            <w:webHidden/>
          </w:rPr>
        </w:r>
        <w:r w:rsidR="00BD2A68">
          <w:rPr>
            <w:noProof/>
            <w:webHidden/>
          </w:rPr>
          <w:fldChar w:fldCharType="separate"/>
        </w:r>
        <w:r w:rsidR="00BD2A68">
          <w:rPr>
            <w:noProof/>
            <w:webHidden/>
          </w:rPr>
          <w:t>2</w:t>
        </w:r>
        <w:r w:rsidR="00BD2A68">
          <w:rPr>
            <w:noProof/>
            <w:webHidden/>
          </w:rPr>
          <w:fldChar w:fldCharType="end"/>
        </w:r>
      </w:hyperlink>
    </w:p>
    <w:p w14:paraId="49463572" w14:textId="5C0EEFB2"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49" w:history="1">
        <w:r w:rsidR="00BD2A68" w:rsidRPr="0033048A">
          <w:rPr>
            <w:rStyle w:val="Hipervnculo"/>
            <w:rFonts w:eastAsia="Arial"/>
            <w:noProof/>
          </w:rPr>
          <w:t>Estrutura básica</w:t>
        </w:r>
        <w:r w:rsidR="00BD2A68">
          <w:rPr>
            <w:noProof/>
            <w:webHidden/>
          </w:rPr>
          <w:tab/>
        </w:r>
        <w:r w:rsidR="00BD2A68">
          <w:rPr>
            <w:noProof/>
            <w:webHidden/>
          </w:rPr>
          <w:fldChar w:fldCharType="begin"/>
        </w:r>
        <w:r w:rsidR="00BD2A68">
          <w:rPr>
            <w:noProof/>
            <w:webHidden/>
          </w:rPr>
          <w:instrText xml:space="preserve"> PAGEREF _Toc151050149 \h </w:instrText>
        </w:r>
        <w:r w:rsidR="00BD2A68">
          <w:rPr>
            <w:noProof/>
            <w:webHidden/>
          </w:rPr>
        </w:r>
        <w:r w:rsidR="00BD2A68">
          <w:rPr>
            <w:noProof/>
            <w:webHidden/>
          </w:rPr>
          <w:fldChar w:fldCharType="separate"/>
        </w:r>
        <w:r w:rsidR="00BD2A68">
          <w:rPr>
            <w:noProof/>
            <w:webHidden/>
          </w:rPr>
          <w:t>3</w:t>
        </w:r>
        <w:r w:rsidR="00BD2A68">
          <w:rPr>
            <w:noProof/>
            <w:webHidden/>
          </w:rPr>
          <w:fldChar w:fldCharType="end"/>
        </w:r>
      </w:hyperlink>
    </w:p>
    <w:p w14:paraId="257D410A" w14:textId="308B2BFD" w:rsidR="00BD2A68" w:rsidRDefault="00000000">
      <w:pPr>
        <w:pStyle w:val="TDC1"/>
        <w:rPr>
          <w:rFonts w:eastAsiaTheme="minorEastAsia" w:cstheme="minorBidi"/>
          <w:b w:val="0"/>
          <w:caps w:val="0"/>
          <w:color w:val="auto"/>
          <w:kern w:val="2"/>
          <w:sz w:val="22"/>
          <w:szCs w:val="22"/>
          <w:lang w:val="es-ES"/>
          <w14:ligatures w14:val="standardContextual"/>
        </w:rPr>
      </w:pPr>
      <w:hyperlink w:anchor="_Toc151050150" w:history="1">
        <w:r w:rsidR="00BD2A68" w:rsidRPr="0033048A">
          <w:rPr>
            <w:rStyle w:val="Hipervnculo"/>
          </w:rPr>
          <w:t>Marcas en HTML5/XHTML</w:t>
        </w:r>
        <w:r w:rsidR="00BD2A68">
          <w:rPr>
            <w:webHidden/>
          </w:rPr>
          <w:tab/>
        </w:r>
        <w:r w:rsidR="00BD2A68">
          <w:rPr>
            <w:webHidden/>
          </w:rPr>
          <w:fldChar w:fldCharType="begin"/>
        </w:r>
        <w:r w:rsidR="00BD2A68">
          <w:rPr>
            <w:webHidden/>
          </w:rPr>
          <w:instrText xml:space="preserve"> PAGEREF _Toc151050150 \h </w:instrText>
        </w:r>
        <w:r w:rsidR="00BD2A68">
          <w:rPr>
            <w:webHidden/>
          </w:rPr>
        </w:r>
        <w:r w:rsidR="00BD2A68">
          <w:rPr>
            <w:webHidden/>
          </w:rPr>
          <w:fldChar w:fldCharType="separate"/>
        </w:r>
        <w:r w:rsidR="00BD2A68">
          <w:rPr>
            <w:webHidden/>
          </w:rPr>
          <w:t>8</w:t>
        </w:r>
        <w:r w:rsidR="00BD2A68">
          <w:rPr>
            <w:webHidden/>
          </w:rPr>
          <w:fldChar w:fldCharType="end"/>
        </w:r>
      </w:hyperlink>
    </w:p>
    <w:p w14:paraId="5134E251" w14:textId="2EB58D86"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1" w:history="1">
        <w:r w:rsidR="00BD2A68" w:rsidRPr="0033048A">
          <w:rPr>
            <w:rStyle w:val="Hipervnculo"/>
            <w:noProof/>
          </w:rPr>
          <w:t>Formato básico</w:t>
        </w:r>
        <w:r w:rsidR="00BD2A68">
          <w:rPr>
            <w:noProof/>
            <w:webHidden/>
          </w:rPr>
          <w:tab/>
        </w:r>
        <w:r w:rsidR="00BD2A68">
          <w:rPr>
            <w:noProof/>
            <w:webHidden/>
          </w:rPr>
          <w:fldChar w:fldCharType="begin"/>
        </w:r>
        <w:r w:rsidR="00BD2A68">
          <w:rPr>
            <w:noProof/>
            <w:webHidden/>
          </w:rPr>
          <w:instrText xml:space="preserve"> PAGEREF _Toc151050151 \h </w:instrText>
        </w:r>
        <w:r w:rsidR="00BD2A68">
          <w:rPr>
            <w:noProof/>
            <w:webHidden/>
          </w:rPr>
        </w:r>
        <w:r w:rsidR="00BD2A68">
          <w:rPr>
            <w:noProof/>
            <w:webHidden/>
          </w:rPr>
          <w:fldChar w:fldCharType="separate"/>
        </w:r>
        <w:r w:rsidR="00BD2A68">
          <w:rPr>
            <w:noProof/>
            <w:webHidden/>
          </w:rPr>
          <w:t>8</w:t>
        </w:r>
        <w:r w:rsidR="00BD2A68">
          <w:rPr>
            <w:noProof/>
            <w:webHidden/>
          </w:rPr>
          <w:fldChar w:fldCharType="end"/>
        </w:r>
      </w:hyperlink>
    </w:p>
    <w:p w14:paraId="74DB146A" w14:textId="3CB639AC"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2" w:history="1">
        <w:r w:rsidR="00BD2A68" w:rsidRPr="0033048A">
          <w:rPr>
            <w:rStyle w:val="Hipervnculo"/>
            <w:rFonts w:eastAsia="Arial"/>
            <w:noProof/>
          </w:rPr>
          <w:t>Listas</w:t>
        </w:r>
        <w:r w:rsidR="00BD2A68">
          <w:rPr>
            <w:noProof/>
            <w:webHidden/>
          </w:rPr>
          <w:tab/>
        </w:r>
        <w:r w:rsidR="00BD2A68">
          <w:rPr>
            <w:noProof/>
            <w:webHidden/>
          </w:rPr>
          <w:fldChar w:fldCharType="begin"/>
        </w:r>
        <w:r w:rsidR="00BD2A68">
          <w:rPr>
            <w:noProof/>
            <w:webHidden/>
          </w:rPr>
          <w:instrText xml:space="preserve"> PAGEREF _Toc151050152 \h </w:instrText>
        </w:r>
        <w:r w:rsidR="00BD2A68">
          <w:rPr>
            <w:noProof/>
            <w:webHidden/>
          </w:rPr>
        </w:r>
        <w:r w:rsidR="00BD2A68">
          <w:rPr>
            <w:noProof/>
            <w:webHidden/>
          </w:rPr>
          <w:fldChar w:fldCharType="separate"/>
        </w:r>
        <w:r w:rsidR="00BD2A68">
          <w:rPr>
            <w:noProof/>
            <w:webHidden/>
          </w:rPr>
          <w:t>9</w:t>
        </w:r>
        <w:r w:rsidR="00BD2A68">
          <w:rPr>
            <w:noProof/>
            <w:webHidden/>
          </w:rPr>
          <w:fldChar w:fldCharType="end"/>
        </w:r>
      </w:hyperlink>
    </w:p>
    <w:p w14:paraId="13AB224B" w14:textId="10B8C2E1"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3" w:history="1">
        <w:r w:rsidR="00BD2A68" w:rsidRPr="0033048A">
          <w:rPr>
            <w:rStyle w:val="Hipervnculo"/>
            <w:rFonts w:eastAsia="Arial"/>
            <w:noProof/>
          </w:rPr>
          <w:t>Imaxes</w:t>
        </w:r>
        <w:r w:rsidR="00BD2A68">
          <w:rPr>
            <w:noProof/>
            <w:webHidden/>
          </w:rPr>
          <w:tab/>
        </w:r>
        <w:r w:rsidR="00BD2A68">
          <w:rPr>
            <w:noProof/>
            <w:webHidden/>
          </w:rPr>
          <w:fldChar w:fldCharType="begin"/>
        </w:r>
        <w:r w:rsidR="00BD2A68">
          <w:rPr>
            <w:noProof/>
            <w:webHidden/>
          </w:rPr>
          <w:instrText xml:space="preserve"> PAGEREF _Toc151050153 \h </w:instrText>
        </w:r>
        <w:r w:rsidR="00BD2A68">
          <w:rPr>
            <w:noProof/>
            <w:webHidden/>
          </w:rPr>
        </w:r>
        <w:r w:rsidR="00BD2A68">
          <w:rPr>
            <w:noProof/>
            <w:webHidden/>
          </w:rPr>
          <w:fldChar w:fldCharType="separate"/>
        </w:r>
        <w:r w:rsidR="00BD2A68">
          <w:rPr>
            <w:noProof/>
            <w:webHidden/>
          </w:rPr>
          <w:t>10</w:t>
        </w:r>
        <w:r w:rsidR="00BD2A68">
          <w:rPr>
            <w:noProof/>
            <w:webHidden/>
          </w:rPr>
          <w:fldChar w:fldCharType="end"/>
        </w:r>
      </w:hyperlink>
    </w:p>
    <w:p w14:paraId="274F4D6C" w14:textId="45A4C2F0"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4" w:history="1">
        <w:r w:rsidR="00BD2A68" w:rsidRPr="0033048A">
          <w:rPr>
            <w:rStyle w:val="Hipervnculo"/>
            <w:rFonts w:eastAsia="Arial"/>
            <w:noProof/>
          </w:rPr>
          <w:t>Ligazóns</w:t>
        </w:r>
        <w:r w:rsidR="00BD2A68">
          <w:rPr>
            <w:noProof/>
            <w:webHidden/>
          </w:rPr>
          <w:tab/>
        </w:r>
        <w:r w:rsidR="00BD2A68">
          <w:rPr>
            <w:noProof/>
            <w:webHidden/>
          </w:rPr>
          <w:fldChar w:fldCharType="begin"/>
        </w:r>
        <w:r w:rsidR="00BD2A68">
          <w:rPr>
            <w:noProof/>
            <w:webHidden/>
          </w:rPr>
          <w:instrText xml:space="preserve"> PAGEREF _Toc151050154 \h </w:instrText>
        </w:r>
        <w:r w:rsidR="00BD2A68">
          <w:rPr>
            <w:noProof/>
            <w:webHidden/>
          </w:rPr>
        </w:r>
        <w:r w:rsidR="00BD2A68">
          <w:rPr>
            <w:noProof/>
            <w:webHidden/>
          </w:rPr>
          <w:fldChar w:fldCharType="separate"/>
        </w:r>
        <w:r w:rsidR="00BD2A68">
          <w:rPr>
            <w:noProof/>
            <w:webHidden/>
          </w:rPr>
          <w:t>11</w:t>
        </w:r>
        <w:r w:rsidR="00BD2A68">
          <w:rPr>
            <w:noProof/>
            <w:webHidden/>
          </w:rPr>
          <w:fldChar w:fldCharType="end"/>
        </w:r>
      </w:hyperlink>
    </w:p>
    <w:p w14:paraId="2859E83A" w14:textId="6E0DE9B1"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5" w:history="1">
        <w:r w:rsidR="00BD2A68" w:rsidRPr="0033048A">
          <w:rPr>
            <w:rStyle w:val="Hipervnculo"/>
            <w:noProof/>
          </w:rPr>
          <w:t>Táboas</w:t>
        </w:r>
        <w:r w:rsidR="00BD2A68">
          <w:rPr>
            <w:noProof/>
            <w:webHidden/>
          </w:rPr>
          <w:tab/>
        </w:r>
        <w:r w:rsidR="00BD2A68">
          <w:rPr>
            <w:noProof/>
            <w:webHidden/>
          </w:rPr>
          <w:fldChar w:fldCharType="begin"/>
        </w:r>
        <w:r w:rsidR="00BD2A68">
          <w:rPr>
            <w:noProof/>
            <w:webHidden/>
          </w:rPr>
          <w:instrText xml:space="preserve"> PAGEREF _Toc151050155 \h </w:instrText>
        </w:r>
        <w:r w:rsidR="00BD2A68">
          <w:rPr>
            <w:noProof/>
            <w:webHidden/>
          </w:rPr>
        </w:r>
        <w:r w:rsidR="00BD2A68">
          <w:rPr>
            <w:noProof/>
            <w:webHidden/>
          </w:rPr>
          <w:fldChar w:fldCharType="separate"/>
        </w:r>
        <w:r w:rsidR="00BD2A68">
          <w:rPr>
            <w:noProof/>
            <w:webHidden/>
          </w:rPr>
          <w:t>13</w:t>
        </w:r>
        <w:r w:rsidR="00BD2A68">
          <w:rPr>
            <w:noProof/>
            <w:webHidden/>
          </w:rPr>
          <w:fldChar w:fldCharType="end"/>
        </w:r>
      </w:hyperlink>
    </w:p>
    <w:p w14:paraId="1C2EB132" w14:textId="3EC6EBA0"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6" w:history="1">
        <w:r w:rsidR="00BD2A68" w:rsidRPr="0033048A">
          <w:rPr>
            <w:rStyle w:val="Hipervnculo"/>
            <w:noProof/>
          </w:rPr>
          <w:t>Formularios</w:t>
        </w:r>
        <w:r w:rsidR="00BD2A68">
          <w:rPr>
            <w:noProof/>
            <w:webHidden/>
          </w:rPr>
          <w:tab/>
        </w:r>
        <w:r w:rsidR="00BD2A68">
          <w:rPr>
            <w:noProof/>
            <w:webHidden/>
          </w:rPr>
          <w:fldChar w:fldCharType="begin"/>
        </w:r>
        <w:r w:rsidR="00BD2A68">
          <w:rPr>
            <w:noProof/>
            <w:webHidden/>
          </w:rPr>
          <w:instrText xml:space="preserve"> PAGEREF _Toc151050156 \h </w:instrText>
        </w:r>
        <w:r w:rsidR="00BD2A68">
          <w:rPr>
            <w:noProof/>
            <w:webHidden/>
          </w:rPr>
        </w:r>
        <w:r w:rsidR="00BD2A68">
          <w:rPr>
            <w:noProof/>
            <w:webHidden/>
          </w:rPr>
          <w:fldChar w:fldCharType="separate"/>
        </w:r>
        <w:r w:rsidR="00BD2A68">
          <w:rPr>
            <w:noProof/>
            <w:webHidden/>
          </w:rPr>
          <w:t>15</w:t>
        </w:r>
        <w:r w:rsidR="00BD2A68">
          <w:rPr>
            <w:noProof/>
            <w:webHidden/>
          </w:rPr>
          <w:fldChar w:fldCharType="end"/>
        </w:r>
      </w:hyperlink>
    </w:p>
    <w:p w14:paraId="46508083" w14:textId="0D7E8EE5"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7" w:history="1">
        <w:r w:rsidR="00BD2A68" w:rsidRPr="0033048A">
          <w:rPr>
            <w:rStyle w:val="Hipervnculo"/>
            <w:noProof/>
          </w:rPr>
          <w:t>Clases e identificadores</w:t>
        </w:r>
        <w:r w:rsidR="00BD2A68">
          <w:rPr>
            <w:noProof/>
            <w:webHidden/>
          </w:rPr>
          <w:tab/>
        </w:r>
        <w:r w:rsidR="00BD2A68">
          <w:rPr>
            <w:noProof/>
            <w:webHidden/>
          </w:rPr>
          <w:fldChar w:fldCharType="begin"/>
        </w:r>
        <w:r w:rsidR="00BD2A68">
          <w:rPr>
            <w:noProof/>
            <w:webHidden/>
          </w:rPr>
          <w:instrText xml:space="preserve"> PAGEREF _Toc151050157 \h </w:instrText>
        </w:r>
        <w:r w:rsidR="00BD2A68">
          <w:rPr>
            <w:noProof/>
            <w:webHidden/>
          </w:rPr>
        </w:r>
        <w:r w:rsidR="00BD2A68">
          <w:rPr>
            <w:noProof/>
            <w:webHidden/>
          </w:rPr>
          <w:fldChar w:fldCharType="separate"/>
        </w:r>
        <w:r w:rsidR="00BD2A68">
          <w:rPr>
            <w:noProof/>
            <w:webHidden/>
          </w:rPr>
          <w:t>17</w:t>
        </w:r>
        <w:r w:rsidR="00BD2A68">
          <w:rPr>
            <w:noProof/>
            <w:webHidden/>
          </w:rPr>
          <w:fldChar w:fldCharType="end"/>
        </w:r>
      </w:hyperlink>
    </w:p>
    <w:p w14:paraId="195F0805" w14:textId="6903056F" w:rsidR="00BD2A68" w:rsidRDefault="00000000">
      <w:pPr>
        <w:pStyle w:val="TDC2"/>
        <w:tabs>
          <w:tab w:val="right" w:leader="dot" w:pos="9060"/>
        </w:tabs>
        <w:rPr>
          <w:rFonts w:eastAsiaTheme="minorEastAsia" w:cstheme="minorBidi"/>
          <w:smallCaps w:val="0"/>
          <w:noProof/>
          <w:color w:val="auto"/>
          <w:kern w:val="2"/>
          <w:sz w:val="22"/>
          <w:szCs w:val="22"/>
          <w:lang w:val="es-ES"/>
          <w14:ligatures w14:val="standardContextual"/>
        </w:rPr>
      </w:pPr>
      <w:hyperlink w:anchor="_Toc151050158" w:history="1">
        <w:r w:rsidR="00BD2A68" w:rsidRPr="0033048A">
          <w:rPr>
            <w:rStyle w:val="Hipervnculo"/>
            <w:noProof/>
          </w:rPr>
          <w:t>Elementos de bloque e liña</w:t>
        </w:r>
        <w:r w:rsidR="00BD2A68">
          <w:rPr>
            <w:noProof/>
            <w:webHidden/>
          </w:rPr>
          <w:tab/>
        </w:r>
        <w:r w:rsidR="00BD2A68">
          <w:rPr>
            <w:noProof/>
            <w:webHidden/>
          </w:rPr>
          <w:fldChar w:fldCharType="begin"/>
        </w:r>
        <w:r w:rsidR="00BD2A68">
          <w:rPr>
            <w:noProof/>
            <w:webHidden/>
          </w:rPr>
          <w:instrText xml:space="preserve"> PAGEREF _Toc151050158 \h </w:instrText>
        </w:r>
        <w:r w:rsidR="00BD2A68">
          <w:rPr>
            <w:noProof/>
            <w:webHidden/>
          </w:rPr>
        </w:r>
        <w:r w:rsidR="00BD2A68">
          <w:rPr>
            <w:noProof/>
            <w:webHidden/>
          </w:rPr>
          <w:fldChar w:fldCharType="separate"/>
        </w:r>
        <w:r w:rsidR="00BD2A68">
          <w:rPr>
            <w:noProof/>
            <w:webHidden/>
          </w:rPr>
          <w:t>18</w:t>
        </w:r>
        <w:r w:rsidR="00BD2A68">
          <w:rPr>
            <w:noProof/>
            <w:webHidden/>
          </w:rPr>
          <w:fldChar w:fldCharType="end"/>
        </w:r>
      </w:hyperlink>
    </w:p>
    <w:p w14:paraId="0D82B8F4" w14:textId="6DC366E7" w:rsidR="00827467" w:rsidRPr="00AD72B2" w:rsidRDefault="00827467" w:rsidP="00827467">
      <w:r w:rsidRPr="00AD72B2">
        <w:fldChar w:fldCharType="end"/>
      </w:r>
    </w:p>
    <w:sectPr w:rsidR="00827467" w:rsidRPr="00AD72B2" w:rsidSect="00ED6A69">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9078D" w14:textId="77777777" w:rsidR="004A4021" w:rsidRDefault="004A4021" w:rsidP="001E169F">
      <w:pPr>
        <w:spacing w:before="0" w:after="0"/>
      </w:pPr>
      <w:r>
        <w:separator/>
      </w:r>
    </w:p>
  </w:endnote>
  <w:endnote w:type="continuationSeparator" w:id="0">
    <w:p w14:paraId="6FF8928B" w14:textId="77777777" w:rsidR="004A4021" w:rsidRDefault="004A4021" w:rsidP="001E16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Xunta Sans">
    <w:panose1 w:val="00000500000000000000"/>
    <w:charset w:val="00"/>
    <w:family w:val="auto"/>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Bold">
    <w:altName w:val="Times New Roman"/>
    <w:panose1 w:val="00000000000000000000"/>
    <w:charset w:val="00"/>
    <w:family w:val="roman"/>
    <w:notTrueType/>
    <w:pitch w:val="default"/>
  </w:font>
  <w:font w:name="LiberationSerif">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OpenSymbol">
    <w:panose1 w:val="05010000000000000000"/>
    <w:charset w:val="00"/>
    <w:family w:val="auto"/>
    <w:pitch w:val="variable"/>
    <w:sig w:usb0="800000AF" w:usb1="1001ECEA" w:usb2="00000000" w:usb3="00000000" w:csb0="00000001" w:csb1="00000000"/>
  </w:font>
  <w:font w:name="LiberationSerif-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61166"/>
      <w:docPartObj>
        <w:docPartGallery w:val="Page Numbers (Bottom of Page)"/>
        <w:docPartUnique/>
      </w:docPartObj>
    </w:sdtPr>
    <w:sdtContent>
      <w:p w14:paraId="6455A56C" w14:textId="77777777" w:rsidR="003755C9" w:rsidRDefault="003755C9" w:rsidP="003D22A9">
        <w:pPr>
          <w:pStyle w:val="Piedepgina"/>
          <w:jc w:val="center"/>
        </w:pPr>
        <w:r>
          <w:fldChar w:fldCharType="begin"/>
        </w:r>
        <w:r>
          <w:instrText>PAGE   \* MERGEFORMAT</w:instrText>
        </w:r>
        <w:r>
          <w:fldChar w:fldCharType="separate"/>
        </w:r>
        <w:r w:rsidR="00347F69">
          <w:rPr>
            <w:noProof/>
          </w:rPr>
          <w:t>21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7AB3E" w14:textId="77777777" w:rsidR="004A4021" w:rsidRDefault="004A4021" w:rsidP="001E169F">
      <w:pPr>
        <w:spacing w:before="0" w:after="0"/>
      </w:pPr>
      <w:r>
        <w:separator/>
      </w:r>
    </w:p>
  </w:footnote>
  <w:footnote w:type="continuationSeparator" w:id="0">
    <w:p w14:paraId="747D5DC6" w14:textId="77777777" w:rsidR="004A4021" w:rsidRDefault="004A4021" w:rsidP="001E169F">
      <w:pPr>
        <w:spacing w:before="0" w:after="0"/>
      </w:pPr>
      <w:r>
        <w:continuationSeparator/>
      </w:r>
    </w:p>
  </w:footnote>
  <w:footnote w:id="1">
    <w:p w14:paraId="5499DDA1" w14:textId="77777777" w:rsidR="003755C9" w:rsidRDefault="003755C9" w:rsidP="00B86170">
      <w:pPr>
        <w:pStyle w:val="Notaap"/>
      </w:pPr>
      <w:r>
        <w:rPr>
          <w:rStyle w:val="Refdenotaalpie"/>
        </w:rPr>
        <w:footnoteRef/>
      </w:r>
      <w:r>
        <w:t xml:space="preserve"> </w:t>
      </w:r>
      <w:r w:rsidRPr="00B86170">
        <w:rPr>
          <w:i/>
        </w:rPr>
        <w:t>eXtensible HTML</w:t>
      </w:r>
      <w:r>
        <w:t>.</w:t>
      </w:r>
    </w:p>
  </w:footnote>
  <w:footnote w:id="2">
    <w:p w14:paraId="2DD85742" w14:textId="77777777" w:rsidR="003755C9" w:rsidRDefault="003755C9" w:rsidP="00C268CC">
      <w:pPr>
        <w:pStyle w:val="Notaap"/>
      </w:pPr>
      <w:r>
        <w:rPr>
          <w:rStyle w:val="Refdenotaalpie"/>
        </w:rPr>
        <w:footnoteRef/>
      </w:r>
      <w:r w:rsidRPr="00C268CC">
        <w:rPr>
          <w:i/>
        </w:rPr>
        <w:t xml:space="preserve"> Document Type Definition.</w:t>
      </w:r>
    </w:p>
  </w:footnote>
  <w:footnote w:id="3">
    <w:p w14:paraId="5F985CC9" w14:textId="77777777" w:rsidR="003755C9" w:rsidRPr="00D925EB" w:rsidRDefault="003755C9" w:rsidP="00D925EB">
      <w:pPr>
        <w:pStyle w:val="Notaap"/>
        <w:rPr>
          <w:i/>
        </w:rPr>
      </w:pPr>
      <w:r>
        <w:rPr>
          <w:rStyle w:val="Refdenotaalpie"/>
        </w:rPr>
        <w:footnoteRef/>
      </w:r>
      <w:r>
        <w:t xml:space="preserve"> </w:t>
      </w:r>
      <w:r>
        <w:rPr>
          <w:i/>
        </w:rPr>
        <w:t>World Wide Web Consortium.</w:t>
      </w:r>
    </w:p>
  </w:footnote>
  <w:footnote w:id="4">
    <w:p w14:paraId="732C74BE" w14:textId="77777777" w:rsidR="003755C9" w:rsidRDefault="003755C9" w:rsidP="001D5A96">
      <w:pPr>
        <w:pStyle w:val="Notaap"/>
      </w:pPr>
      <w:r>
        <w:rPr>
          <w:rStyle w:val="Refdenotaalpie"/>
        </w:rPr>
        <w:footnoteRef/>
      </w:r>
      <w:r>
        <w:t xml:space="preserve"> Excepto no caso de uso de etiquetas particulares coma </w:t>
      </w:r>
      <w:r w:rsidRPr="001D5A96">
        <w:rPr>
          <w:rFonts w:ascii="Courier New" w:hAnsi="Courier New" w:cs="Courier New"/>
        </w:rPr>
        <w:t>&lt;pre&gt;</w:t>
      </w:r>
      <w:r>
        <w:t xml:space="preserve"> que evitan ese comportamento.</w:t>
      </w:r>
    </w:p>
  </w:footnote>
  <w:footnote w:id="5">
    <w:p w14:paraId="0B87822E" w14:textId="77777777" w:rsidR="003755C9" w:rsidRPr="001F31CB" w:rsidRDefault="003755C9" w:rsidP="001F31CB">
      <w:pPr>
        <w:pStyle w:val="Notaap"/>
      </w:pPr>
      <w:r>
        <w:rPr>
          <w:rStyle w:val="Refdenotaalpie"/>
        </w:rPr>
        <w:footnoteRef/>
      </w:r>
      <w:r>
        <w:t xml:space="preserve"> Do inglés </w:t>
      </w:r>
      <w:r>
        <w:rPr>
          <w:i/>
        </w:rPr>
        <w:t>unordered list</w:t>
      </w:r>
      <w:r>
        <w:t>.</w:t>
      </w:r>
    </w:p>
  </w:footnote>
  <w:footnote w:id="6">
    <w:p w14:paraId="6899DA94" w14:textId="77777777" w:rsidR="003755C9" w:rsidRPr="001F31CB" w:rsidRDefault="003755C9" w:rsidP="001F31CB">
      <w:pPr>
        <w:pStyle w:val="Notaap"/>
      </w:pPr>
      <w:r>
        <w:rPr>
          <w:rStyle w:val="Refdenotaalpie"/>
        </w:rPr>
        <w:footnoteRef/>
      </w:r>
      <w:r>
        <w:t xml:space="preserve"> Do inglés </w:t>
      </w:r>
      <w:r>
        <w:rPr>
          <w:i/>
        </w:rPr>
        <w:t>ordered list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C1D43" w14:textId="77777777" w:rsidR="003755C9" w:rsidRDefault="003755C9" w:rsidP="00D3022A">
    <w:pPr>
      <w:pStyle w:val="Encabezado"/>
      <w:pBdr>
        <w:bottom w:val="single" w:sz="4" w:space="1" w:color="auto"/>
      </w:pBdr>
      <w:ind w:firstLine="0"/>
    </w:pPr>
    <w:r>
      <w:t>ÍNDICE</w:t>
    </w:r>
    <w:r>
      <w:ptab w:relativeTo="margin" w:alignment="center" w:leader="none"/>
    </w:r>
    <w:r>
      <w:ptab w:relativeTo="margin" w:alignment="right" w:leader="none"/>
    </w:r>
    <w:r>
      <w:t>Fundamentos de Informática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6D1C" w14:textId="77777777" w:rsidR="003755C9" w:rsidRPr="00F21074" w:rsidRDefault="003755C9" w:rsidP="00F21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00854"/>
    <w:multiLevelType w:val="hybridMultilevel"/>
    <w:tmpl w:val="112E939C"/>
    <w:lvl w:ilvl="0" w:tplc="48B0E9D8">
      <w:start w:val="1"/>
      <w:numFmt w:val="bullet"/>
      <w:lvlText w:val=""/>
      <w:lvlJc w:val="left"/>
    </w:lvl>
    <w:lvl w:ilvl="1" w:tplc="812AC5A8">
      <w:numFmt w:val="decimal"/>
      <w:lvlText w:val=""/>
      <w:lvlJc w:val="left"/>
    </w:lvl>
    <w:lvl w:ilvl="2" w:tplc="38B01160">
      <w:numFmt w:val="decimal"/>
      <w:lvlText w:val=""/>
      <w:lvlJc w:val="left"/>
    </w:lvl>
    <w:lvl w:ilvl="3" w:tplc="DF987BCE">
      <w:numFmt w:val="decimal"/>
      <w:lvlText w:val=""/>
      <w:lvlJc w:val="left"/>
    </w:lvl>
    <w:lvl w:ilvl="4" w:tplc="1DCC7850">
      <w:numFmt w:val="decimal"/>
      <w:lvlText w:val=""/>
      <w:lvlJc w:val="left"/>
    </w:lvl>
    <w:lvl w:ilvl="5" w:tplc="0B3A1B1E">
      <w:numFmt w:val="decimal"/>
      <w:lvlText w:val=""/>
      <w:lvlJc w:val="left"/>
    </w:lvl>
    <w:lvl w:ilvl="6" w:tplc="AB22E360">
      <w:numFmt w:val="decimal"/>
      <w:lvlText w:val=""/>
      <w:lvlJc w:val="left"/>
    </w:lvl>
    <w:lvl w:ilvl="7" w:tplc="7F2E6900">
      <w:numFmt w:val="decimal"/>
      <w:lvlText w:val=""/>
      <w:lvlJc w:val="left"/>
    </w:lvl>
    <w:lvl w:ilvl="8" w:tplc="87286B56">
      <w:numFmt w:val="decimal"/>
      <w:lvlText w:val=""/>
      <w:lvlJc w:val="left"/>
    </w:lvl>
  </w:abstractNum>
  <w:abstractNum w:abstractNumId="1" w15:restartNumberingAfterBreak="0">
    <w:nsid w:val="44A11341"/>
    <w:multiLevelType w:val="hybridMultilevel"/>
    <w:tmpl w:val="4D74E02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47CA4C3F"/>
    <w:multiLevelType w:val="hybridMultilevel"/>
    <w:tmpl w:val="8652731E"/>
    <w:lvl w:ilvl="0" w:tplc="04090001">
      <w:start w:val="1"/>
      <w:numFmt w:val="bullet"/>
      <w:lvlText w:val=""/>
      <w:lvlJc w:val="left"/>
      <w:pPr>
        <w:ind w:left="1145" w:hanging="360"/>
      </w:pPr>
      <w:rPr>
        <w:rFonts w:ascii="Symbol" w:hAnsi="Symbol"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4DB127F8"/>
    <w:multiLevelType w:val="hybridMultilevel"/>
    <w:tmpl w:val="27B0DA5A"/>
    <w:lvl w:ilvl="0" w:tplc="3C005C58">
      <w:start w:val="1"/>
      <w:numFmt w:val="bullet"/>
      <w:lvlText w:val=""/>
      <w:lvlJc w:val="left"/>
    </w:lvl>
    <w:lvl w:ilvl="1" w:tplc="F09AE998">
      <w:numFmt w:val="decimal"/>
      <w:lvlText w:val=""/>
      <w:lvlJc w:val="left"/>
    </w:lvl>
    <w:lvl w:ilvl="2" w:tplc="F202D146">
      <w:numFmt w:val="decimal"/>
      <w:lvlText w:val=""/>
      <w:lvlJc w:val="left"/>
    </w:lvl>
    <w:lvl w:ilvl="3" w:tplc="E982AAB0">
      <w:numFmt w:val="decimal"/>
      <w:lvlText w:val=""/>
      <w:lvlJc w:val="left"/>
    </w:lvl>
    <w:lvl w:ilvl="4" w:tplc="A05EBDD2">
      <w:numFmt w:val="decimal"/>
      <w:lvlText w:val=""/>
      <w:lvlJc w:val="left"/>
    </w:lvl>
    <w:lvl w:ilvl="5" w:tplc="A51EE8E8">
      <w:numFmt w:val="decimal"/>
      <w:lvlText w:val=""/>
      <w:lvlJc w:val="left"/>
    </w:lvl>
    <w:lvl w:ilvl="6" w:tplc="B01A85F6">
      <w:numFmt w:val="decimal"/>
      <w:lvlText w:val=""/>
      <w:lvlJc w:val="left"/>
    </w:lvl>
    <w:lvl w:ilvl="7" w:tplc="AFBC32B2">
      <w:numFmt w:val="decimal"/>
      <w:lvlText w:val=""/>
      <w:lvlJc w:val="left"/>
    </w:lvl>
    <w:lvl w:ilvl="8" w:tplc="62B06B2A">
      <w:numFmt w:val="decimal"/>
      <w:lvlText w:val=""/>
      <w:lvlJc w:val="left"/>
    </w:lvl>
  </w:abstractNum>
  <w:abstractNum w:abstractNumId="4" w15:restartNumberingAfterBreak="0">
    <w:nsid w:val="4F180031"/>
    <w:multiLevelType w:val="hybridMultilevel"/>
    <w:tmpl w:val="1C14A38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511C696B"/>
    <w:multiLevelType w:val="hybridMultilevel"/>
    <w:tmpl w:val="E86E854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515F007C"/>
    <w:multiLevelType w:val="hybridMultilevel"/>
    <w:tmpl w:val="2BEA0FA0"/>
    <w:lvl w:ilvl="0" w:tplc="AA980CA6">
      <w:start w:val="1"/>
      <w:numFmt w:val="bullet"/>
      <w:lvlText w:val=""/>
      <w:lvlJc w:val="left"/>
    </w:lvl>
    <w:lvl w:ilvl="1" w:tplc="8FEA9DA2">
      <w:numFmt w:val="decimal"/>
      <w:lvlText w:val=""/>
      <w:lvlJc w:val="left"/>
    </w:lvl>
    <w:lvl w:ilvl="2" w:tplc="DF4CF4D2">
      <w:numFmt w:val="decimal"/>
      <w:lvlText w:val=""/>
      <w:lvlJc w:val="left"/>
    </w:lvl>
    <w:lvl w:ilvl="3" w:tplc="DA6C0C8C">
      <w:numFmt w:val="decimal"/>
      <w:lvlText w:val=""/>
      <w:lvlJc w:val="left"/>
    </w:lvl>
    <w:lvl w:ilvl="4" w:tplc="9BFEDBBC">
      <w:numFmt w:val="decimal"/>
      <w:lvlText w:val=""/>
      <w:lvlJc w:val="left"/>
    </w:lvl>
    <w:lvl w:ilvl="5" w:tplc="61CAEA04">
      <w:numFmt w:val="decimal"/>
      <w:lvlText w:val=""/>
      <w:lvlJc w:val="left"/>
    </w:lvl>
    <w:lvl w:ilvl="6" w:tplc="379A924A">
      <w:numFmt w:val="decimal"/>
      <w:lvlText w:val=""/>
      <w:lvlJc w:val="left"/>
    </w:lvl>
    <w:lvl w:ilvl="7" w:tplc="A788866A">
      <w:numFmt w:val="decimal"/>
      <w:lvlText w:val=""/>
      <w:lvlJc w:val="left"/>
    </w:lvl>
    <w:lvl w:ilvl="8" w:tplc="FC307E1A">
      <w:numFmt w:val="decimal"/>
      <w:lvlText w:val=""/>
      <w:lvlJc w:val="left"/>
    </w:lvl>
  </w:abstractNum>
  <w:abstractNum w:abstractNumId="7" w15:restartNumberingAfterBreak="0">
    <w:nsid w:val="5BD062C2"/>
    <w:multiLevelType w:val="hybridMultilevel"/>
    <w:tmpl w:val="2DDE2B76"/>
    <w:lvl w:ilvl="0" w:tplc="A2004E74">
      <w:start w:val="1"/>
      <w:numFmt w:val="bullet"/>
      <w:lvlText w:val=""/>
      <w:lvlJc w:val="left"/>
    </w:lvl>
    <w:lvl w:ilvl="1" w:tplc="4CEC64B8">
      <w:numFmt w:val="decimal"/>
      <w:lvlText w:val=""/>
      <w:lvlJc w:val="left"/>
    </w:lvl>
    <w:lvl w:ilvl="2" w:tplc="49E65646">
      <w:numFmt w:val="decimal"/>
      <w:lvlText w:val=""/>
      <w:lvlJc w:val="left"/>
    </w:lvl>
    <w:lvl w:ilvl="3" w:tplc="260CF656">
      <w:numFmt w:val="decimal"/>
      <w:lvlText w:val=""/>
      <w:lvlJc w:val="left"/>
    </w:lvl>
    <w:lvl w:ilvl="4" w:tplc="F3A24F50">
      <w:numFmt w:val="decimal"/>
      <w:lvlText w:val=""/>
      <w:lvlJc w:val="left"/>
    </w:lvl>
    <w:lvl w:ilvl="5" w:tplc="02724C48">
      <w:numFmt w:val="decimal"/>
      <w:lvlText w:val=""/>
      <w:lvlJc w:val="left"/>
    </w:lvl>
    <w:lvl w:ilvl="6" w:tplc="CF7C85EC">
      <w:numFmt w:val="decimal"/>
      <w:lvlText w:val=""/>
      <w:lvlJc w:val="left"/>
    </w:lvl>
    <w:lvl w:ilvl="7" w:tplc="1E8AFE5C">
      <w:numFmt w:val="decimal"/>
      <w:lvlText w:val=""/>
      <w:lvlJc w:val="left"/>
    </w:lvl>
    <w:lvl w:ilvl="8" w:tplc="9AF89364">
      <w:numFmt w:val="decimal"/>
      <w:lvlText w:val=""/>
      <w:lvlJc w:val="left"/>
    </w:lvl>
  </w:abstractNum>
  <w:num w:numId="1" w16cid:durableId="1811361294">
    <w:abstractNumId w:val="6"/>
  </w:num>
  <w:num w:numId="2" w16cid:durableId="593976183">
    <w:abstractNumId w:val="7"/>
  </w:num>
  <w:num w:numId="3" w16cid:durableId="1918401234">
    <w:abstractNumId w:val="0"/>
  </w:num>
  <w:num w:numId="4" w16cid:durableId="1736322160">
    <w:abstractNumId w:val="3"/>
  </w:num>
  <w:num w:numId="5" w16cid:durableId="240260581">
    <w:abstractNumId w:val="2"/>
  </w:num>
  <w:num w:numId="6" w16cid:durableId="615915646">
    <w:abstractNumId w:val="5"/>
  </w:num>
  <w:num w:numId="7" w16cid:durableId="1489781463">
    <w:abstractNumId w:val="4"/>
  </w:num>
  <w:num w:numId="8" w16cid:durableId="155589579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18D2"/>
    <w:rsid w:val="0000233B"/>
    <w:rsid w:val="000026CF"/>
    <w:rsid w:val="00002781"/>
    <w:rsid w:val="00005479"/>
    <w:rsid w:val="00006D29"/>
    <w:rsid w:val="00011525"/>
    <w:rsid w:val="00012BB0"/>
    <w:rsid w:val="00013FCC"/>
    <w:rsid w:val="00022A10"/>
    <w:rsid w:val="00027F9B"/>
    <w:rsid w:val="00034D71"/>
    <w:rsid w:val="000357D9"/>
    <w:rsid w:val="00035806"/>
    <w:rsid w:val="00036779"/>
    <w:rsid w:val="0004302F"/>
    <w:rsid w:val="00047747"/>
    <w:rsid w:val="000520FC"/>
    <w:rsid w:val="00053B05"/>
    <w:rsid w:val="0006029E"/>
    <w:rsid w:val="00061EF0"/>
    <w:rsid w:val="00063472"/>
    <w:rsid w:val="000727C1"/>
    <w:rsid w:val="000751D2"/>
    <w:rsid w:val="00087855"/>
    <w:rsid w:val="00097D9F"/>
    <w:rsid w:val="000A168B"/>
    <w:rsid w:val="000B4158"/>
    <w:rsid w:val="000B5D66"/>
    <w:rsid w:val="000B676D"/>
    <w:rsid w:val="000B6F80"/>
    <w:rsid w:val="000C0F93"/>
    <w:rsid w:val="000C154B"/>
    <w:rsid w:val="000C3AEA"/>
    <w:rsid w:val="000C5170"/>
    <w:rsid w:val="000C61FD"/>
    <w:rsid w:val="000C6227"/>
    <w:rsid w:val="000C6AC6"/>
    <w:rsid w:val="000D4060"/>
    <w:rsid w:val="000D5AF3"/>
    <w:rsid w:val="000D650B"/>
    <w:rsid w:val="000E06CB"/>
    <w:rsid w:val="000E280E"/>
    <w:rsid w:val="000E2A1E"/>
    <w:rsid w:val="000E6E2A"/>
    <w:rsid w:val="000F2B27"/>
    <w:rsid w:val="000F2D40"/>
    <w:rsid w:val="000F3B12"/>
    <w:rsid w:val="000F7C43"/>
    <w:rsid w:val="0010356B"/>
    <w:rsid w:val="00103EEA"/>
    <w:rsid w:val="00105FC3"/>
    <w:rsid w:val="00111FA0"/>
    <w:rsid w:val="00117DD0"/>
    <w:rsid w:val="00125C8F"/>
    <w:rsid w:val="00125F34"/>
    <w:rsid w:val="00136352"/>
    <w:rsid w:val="00137BC6"/>
    <w:rsid w:val="0014131B"/>
    <w:rsid w:val="001516D5"/>
    <w:rsid w:val="00152524"/>
    <w:rsid w:val="00152D24"/>
    <w:rsid w:val="001543B7"/>
    <w:rsid w:val="001675B1"/>
    <w:rsid w:val="001843D9"/>
    <w:rsid w:val="00184A8D"/>
    <w:rsid w:val="001A0137"/>
    <w:rsid w:val="001A35B2"/>
    <w:rsid w:val="001B11D4"/>
    <w:rsid w:val="001B17B0"/>
    <w:rsid w:val="001B74EB"/>
    <w:rsid w:val="001C20B9"/>
    <w:rsid w:val="001C7A65"/>
    <w:rsid w:val="001D5A96"/>
    <w:rsid w:val="001D69BD"/>
    <w:rsid w:val="001D6E7F"/>
    <w:rsid w:val="001D7325"/>
    <w:rsid w:val="001E169F"/>
    <w:rsid w:val="001E263A"/>
    <w:rsid w:val="001F2FE1"/>
    <w:rsid w:val="001F31CB"/>
    <w:rsid w:val="00201DA3"/>
    <w:rsid w:val="00203689"/>
    <w:rsid w:val="00210498"/>
    <w:rsid w:val="002109A6"/>
    <w:rsid w:val="00210C77"/>
    <w:rsid w:val="002248F1"/>
    <w:rsid w:val="00226E3A"/>
    <w:rsid w:val="00230E81"/>
    <w:rsid w:val="0023144D"/>
    <w:rsid w:val="00232AD5"/>
    <w:rsid w:val="00237525"/>
    <w:rsid w:val="00246939"/>
    <w:rsid w:val="002517C7"/>
    <w:rsid w:val="00252D1C"/>
    <w:rsid w:val="002543F1"/>
    <w:rsid w:val="00260B49"/>
    <w:rsid w:val="0027297C"/>
    <w:rsid w:val="00272EB4"/>
    <w:rsid w:val="00275F30"/>
    <w:rsid w:val="002860DE"/>
    <w:rsid w:val="00292F38"/>
    <w:rsid w:val="002C2AFF"/>
    <w:rsid w:val="002C52DF"/>
    <w:rsid w:val="002C6F86"/>
    <w:rsid w:val="002D0EAF"/>
    <w:rsid w:val="002D36CD"/>
    <w:rsid w:val="002D6EC9"/>
    <w:rsid w:val="002D78A5"/>
    <w:rsid w:val="002E07A1"/>
    <w:rsid w:val="002E1054"/>
    <w:rsid w:val="002E60C9"/>
    <w:rsid w:val="002F5951"/>
    <w:rsid w:val="00304B8F"/>
    <w:rsid w:val="00306832"/>
    <w:rsid w:val="00315DAA"/>
    <w:rsid w:val="00320231"/>
    <w:rsid w:val="003268B8"/>
    <w:rsid w:val="00326F7A"/>
    <w:rsid w:val="003275B5"/>
    <w:rsid w:val="00342023"/>
    <w:rsid w:val="00343F0D"/>
    <w:rsid w:val="00345CA8"/>
    <w:rsid w:val="00347F69"/>
    <w:rsid w:val="003503EB"/>
    <w:rsid w:val="00353B44"/>
    <w:rsid w:val="00353F1E"/>
    <w:rsid w:val="00355026"/>
    <w:rsid w:val="003550FE"/>
    <w:rsid w:val="00355DCE"/>
    <w:rsid w:val="00362530"/>
    <w:rsid w:val="0036410B"/>
    <w:rsid w:val="00364972"/>
    <w:rsid w:val="00364C5F"/>
    <w:rsid w:val="003662D2"/>
    <w:rsid w:val="00373B2A"/>
    <w:rsid w:val="003755C9"/>
    <w:rsid w:val="00383678"/>
    <w:rsid w:val="00390F9B"/>
    <w:rsid w:val="003A62F9"/>
    <w:rsid w:val="003B0349"/>
    <w:rsid w:val="003B175D"/>
    <w:rsid w:val="003B4822"/>
    <w:rsid w:val="003B7E0A"/>
    <w:rsid w:val="003C0801"/>
    <w:rsid w:val="003C30EB"/>
    <w:rsid w:val="003D0DED"/>
    <w:rsid w:val="003D210B"/>
    <w:rsid w:val="003D22A9"/>
    <w:rsid w:val="003E5E2E"/>
    <w:rsid w:val="003F07D9"/>
    <w:rsid w:val="003F0CB0"/>
    <w:rsid w:val="003F3A71"/>
    <w:rsid w:val="004009A8"/>
    <w:rsid w:val="0040180F"/>
    <w:rsid w:val="00404082"/>
    <w:rsid w:val="00406017"/>
    <w:rsid w:val="00412D32"/>
    <w:rsid w:val="0041310F"/>
    <w:rsid w:val="004157B9"/>
    <w:rsid w:val="00416437"/>
    <w:rsid w:val="00416F17"/>
    <w:rsid w:val="00417DB2"/>
    <w:rsid w:val="004225A1"/>
    <w:rsid w:val="004234D4"/>
    <w:rsid w:val="0042765E"/>
    <w:rsid w:val="00434960"/>
    <w:rsid w:val="00436563"/>
    <w:rsid w:val="00436916"/>
    <w:rsid w:val="00442869"/>
    <w:rsid w:val="00446561"/>
    <w:rsid w:val="00462DFF"/>
    <w:rsid w:val="0047751D"/>
    <w:rsid w:val="00480C57"/>
    <w:rsid w:val="00481992"/>
    <w:rsid w:val="004837CE"/>
    <w:rsid w:val="004842FD"/>
    <w:rsid w:val="00486883"/>
    <w:rsid w:val="00486D03"/>
    <w:rsid w:val="00490D06"/>
    <w:rsid w:val="00491240"/>
    <w:rsid w:val="004928DD"/>
    <w:rsid w:val="00493AF1"/>
    <w:rsid w:val="004A0D47"/>
    <w:rsid w:val="004A4021"/>
    <w:rsid w:val="004A5181"/>
    <w:rsid w:val="004A677F"/>
    <w:rsid w:val="004B011F"/>
    <w:rsid w:val="004B04A6"/>
    <w:rsid w:val="004B09AC"/>
    <w:rsid w:val="004B0F22"/>
    <w:rsid w:val="004B464A"/>
    <w:rsid w:val="004B7F1D"/>
    <w:rsid w:val="004C0B42"/>
    <w:rsid w:val="004C4D78"/>
    <w:rsid w:val="004C550B"/>
    <w:rsid w:val="004D123F"/>
    <w:rsid w:val="004D4D49"/>
    <w:rsid w:val="004D6BB0"/>
    <w:rsid w:val="004F0A3E"/>
    <w:rsid w:val="004F1889"/>
    <w:rsid w:val="004F5465"/>
    <w:rsid w:val="004F5E88"/>
    <w:rsid w:val="004F6E43"/>
    <w:rsid w:val="004F7E92"/>
    <w:rsid w:val="00503E17"/>
    <w:rsid w:val="005048AA"/>
    <w:rsid w:val="00505519"/>
    <w:rsid w:val="0050566C"/>
    <w:rsid w:val="005061BB"/>
    <w:rsid w:val="005118C2"/>
    <w:rsid w:val="00512638"/>
    <w:rsid w:val="00512651"/>
    <w:rsid w:val="00512BB6"/>
    <w:rsid w:val="005135DD"/>
    <w:rsid w:val="00513F4F"/>
    <w:rsid w:val="00516033"/>
    <w:rsid w:val="00520DA2"/>
    <w:rsid w:val="0052308E"/>
    <w:rsid w:val="005258FC"/>
    <w:rsid w:val="00526221"/>
    <w:rsid w:val="005266EA"/>
    <w:rsid w:val="00526A99"/>
    <w:rsid w:val="00527814"/>
    <w:rsid w:val="00533AD4"/>
    <w:rsid w:val="00535782"/>
    <w:rsid w:val="00535DF1"/>
    <w:rsid w:val="00541A53"/>
    <w:rsid w:val="00541B08"/>
    <w:rsid w:val="00550A3E"/>
    <w:rsid w:val="00550C3E"/>
    <w:rsid w:val="005512A1"/>
    <w:rsid w:val="0055296F"/>
    <w:rsid w:val="0055701C"/>
    <w:rsid w:val="0055764C"/>
    <w:rsid w:val="0055773A"/>
    <w:rsid w:val="00562481"/>
    <w:rsid w:val="00566F3C"/>
    <w:rsid w:val="00570784"/>
    <w:rsid w:val="005735A1"/>
    <w:rsid w:val="00580142"/>
    <w:rsid w:val="00590139"/>
    <w:rsid w:val="00590BE6"/>
    <w:rsid w:val="0059119C"/>
    <w:rsid w:val="005A2046"/>
    <w:rsid w:val="005A4CC7"/>
    <w:rsid w:val="005A6C2B"/>
    <w:rsid w:val="005B70A8"/>
    <w:rsid w:val="005C17D9"/>
    <w:rsid w:val="005C249B"/>
    <w:rsid w:val="005C31A3"/>
    <w:rsid w:val="005C3375"/>
    <w:rsid w:val="005D2101"/>
    <w:rsid w:val="005D68FA"/>
    <w:rsid w:val="005E003D"/>
    <w:rsid w:val="005E289F"/>
    <w:rsid w:val="005E74F3"/>
    <w:rsid w:val="005F1690"/>
    <w:rsid w:val="00607075"/>
    <w:rsid w:val="006118D2"/>
    <w:rsid w:val="00611985"/>
    <w:rsid w:val="006144D5"/>
    <w:rsid w:val="00615460"/>
    <w:rsid w:val="00617486"/>
    <w:rsid w:val="006177BC"/>
    <w:rsid w:val="00620A25"/>
    <w:rsid w:val="006220A8"/>
    <w:rsid w:val="006229D2"/>
    <w:rsid w:val="00631936"/>
    <w:rsid w:val="006369A9"/>
    <w:rsid w:val="00636E02"/>
    <w:rsid w:val="006412F5"/>
    <w:rsid w:val="0064461E"/>
    <w:rsid w:val="006453D7"/>
    <w:rsid w:val="006469A8"/>
    <w:rsid w:val="00655254"/>
    <w:rsid w:val="006559F2"/>
    <w:rsid w:val="006575D6"/>
    <w:rsid w:val="00680ADA"/>
    <w:rsid w:val="006816E2"/>
    <w:rsid w:val="00682F9D"/>
    <w:rsid w:val="00685042"/>
    <w:rsid w:val="00687B7E"/>
    <w:rsid w:val="006A39E4"/>
    <w:rsid w:val="006B0DFA"/>
    <w:rsid w:val="006B596E"/>
    <w:rsid w:val="006C064F"/>
    <w:rsid w:val="006C5262"/>
    <w:rsid w:val="006D3A2D"/>
    <w:rsid w:val="006D4362"/>
    <w:rsid w:val="006E5E70"/>
    <w:rsid w:val="006F10EA"/>
    <w:rsid w:val="006F4014"/>
    <w:rsid w:val="006F52B3"/>
    <w:rsid w:val="00711B50"/>
    <w:rsid w:val="00712BD6"/>
    <w:rsid w:val="00722499"/>
    <w:rsid w:val="00726332"/>
    <w:rsid w:val="00731E3E"/>
    <w:rsid w:val="007462C0"/>
    <w:rsid w:val="0075072A"/>
    <w:rsid w:val="00753638"/>
    <w:rsid w:val="00754632"/>
    <w:rsid w:val="007552B9"/>
    <w:rsid w:val="00756AEF"/>
    <w:rsid w:val="0075723E"/>
    <w:rsid w:val="007608B5"/>
    <w:rsid w:val="00761969"/>
    <w:rsid w:val="00765621"/>
    <w:rsid w:val="00772F6F"/>
    <w:rsid w:val="00775470"/>
    <w:rsid w:val="00793C68"/>
    <w:rsid w:val="007A6B94"/>
    <w:rsid w:val="007B3B88"/>
    <w:rsid w:val="007C5132"/>
    <w:rsid w:val="007C6710"/>
    <w:rsid w:val="007D1A77"/>
    <w:rsid w:val="007D20C9"/>
    <w:rsid w:val="007E2676"/>
    <w:rsid w:val="007F02CC"/>
    <w:rsid w:val="007F6F9E"/>
    <w:rsid w:val="0080052B"/>
    <w:rsid w:val="00812245"/>
    <w:rsid w:val="00816B78"/>
    <w:rsid w:val="00822439"/>
    <w:rsid w:val="00825461"/>
    <w:rsid w:val="00826B32"/>
    <w:rsid w:val="00827467"/>
    <w:rsid w:val="00833FBD"/>
    <w:rsid w:val="00842B9F"/>
    <w:rsid w:val="008500DD"/>
    <w:rsid w:val="00851FD1"/>
    <w:rsid w:val="00853DC4"/>
    <w:rsid w:val="00860223"/>
    <w:rsid w:val="00867054"/>
    <w:rsid w:val="0087290F"/>
    <w:rsid w:val="00875671"/>
    <w:rsid w:val="00875C54"/>
    <w:rsid w:val="0087668A"/>
    <w:rsid w:val="008866E2"/>
    <w:rsid w:val="00887607"/>
    <w:rsid w:val="00893C53"/>
    <w:rsid w:val="00893D43"/>
    <w:rsid w:val="008A574B"/>
    <w:rsid w:val="008B21B8"/>
    <w:rsid w:val="008B3605"/>
    <w:rsid w:val="008B55DB"/>
    <w:rsid w:val="008C0E4B"/>
    <w:rsid w:val="008C2B73"/>
    <w:rsid w:val="008C5353"/>
    <w:rsid w:val="008C7525"/>
    <w:rsid w:val="008D0C6C"/>
    <w:rsid w:val="008D1064"/>
    <w:rsid w:val="008D197A"/>
    <w:rsid w:val="008D2E3B"/>
    <w:rsid w:val="008D619C"/>
    <w:rsid w:val="008E04AF"/>
    <w:rsid w:val="008E4E41"/>
    <w:rsid w:val="008E65C0"/>
    <w:rsid w:val="008E6CA7"/>
    <w:rsid w:val="008F0F28"/>
    <w:rsid w:val="008F3304"/>
    <w:rsid w:val="008F591B"/>
    <w:rsid w:val="009002D1"/>
    <w:rsid w:val="0090190A"/>
    <w:rsid w:val="00911A5B"/>
    <w:rsid w:val="00911C51"/>
    <w:rsid w:val="00916332"/>
    <w:rsid w:val="009219D2"/>
    <w:rsid w:val="0092690B"/>
    <w:rsid w:val="0092732E"/>
    <w:rsid w:val="00932605"/>
    <w:rsid w:val="00934832"/>
    <w:rsid w:val="009374F9"/>
    <w:rsid w:val="009378AA"/>
    <w:rsid w:val="0094286F"/>
    <w:rsid w:val="0094369D"/>
    <w:rsid w:val="009458A9"/>
    <w:rsid w:val="00945F73"/>
    <w:rsid w:val="009462B9"/>
    <w:rsid w:val="00954429"/>
    <w:rsid w:val="0096256A"/>
    <w:rsid w:val="00962E05"/>
    <w:rsid w:val="00982E88"/>
    <w:rsid w:val="00995BE2"/>
    <w:rsid w:val="00995EFB"/>
    <w:rsid w:val="009A6336"/>
    <w:rsid w:val="009B0FBF"/>
    <w:rsid w:val="009B101C"/>
    <w:rsid w:val="009B17B3"/>
    <w:rsid w:val="009B4651"/>
    <w:rsid w:val="009B6195"/>
    <w:rsid w:val="009B6812"/>
    <w:rsid w:val="009B741B"/>
    <w:rsid w:val="009B7F6A"/>
    <w:rsid w:val="009C2264"/>
    <w:rsid w:val="009C591A"/>
    <w:rsid w:val="009D06E9"/>
    <w:rsid w:val="009D252F"/>
    <w:rsid w:val="009D4214"/>
    <w:rsid w:val="009D5DC7"/>
    <w:rsid w:val="009D65E6"/>
    <w:rsid w:val="009F2D44"/>
    <w:rsid w:val="009F75AC"/>
    <w:rsid w:val="00A06527"/>
    <w:rsid w:val="00A13033"/>
    <w:rsid w:val="00A22BE3"/>
    <w:rsid w:val="00A37688"/>
    <w:rsid w:val="00A4159E"/>
    <w:rsid w:val="00A42869"/>
    <w:rsid w:val="00A44947"/>
    <w:rsid w:val="00A460E7"/>
    <w:rsid w:val="00A50A6D"/>
    <w:rsid w:val="00A6026D"/>
    <w:rsid w:val="00A6427B"/>
    <w:rsid w:val="00A65EE4"/>
    <w:rsid w:val="00A672B0"/>
    <w:rsid w:val="00A71F18"/>
    <w:rsid w:val="00A7211F"/>
    <w:rsid w:val="00A7490C"/>
    <w:rsid w:val="00A761E6"/>
    <w:rsid w:val="00A778EB"/>
    <w:rsid w:val="00A80D7B"/>
    <w:rsid w:val="00A810F8"/>
    <w:rsid w:val="00A8192E"/>
    <w:rsid w:val="00A82E9D"/>
    <w:rsid w:val="00A948E4"/>
    <w:rsid w:val="00A94D16"/>
    <w:rsid w:val="00AA18C5"/>
    <w:rsid w:val="00AA2D52"/>
    <w:rsid w:val="00AA336C"/>
    <w:rsid w:val="00AA710E"/>
    <w:rsid w:val="00AA792F"/>
    <w:rsid w:val="00AA793A"/>
    <w:rsid w:val="00AB4F7E"/>
    <w:rsid w:val="00AC7CD3"/>
    <w:rsid w:val="00AD5C55"/>
    <w:rsid w:val="00AD72B2"/>
    <w:rsid w:val="00AF18FB"/>
    <w:rsid w:val="00AF43A9"/>
    <w:rsid w:val="00B01252"/>
    <w:rsid w:val="00B026B3"/>
    <w:rsid w:val="00B03B24"/>
    <w:rsid w:val="00B1420E"/>
    <w:rsid w:val="00B14227"/>
    <w:rsid w:val="00B151A0"/>
    <w:rsid w:val="00B17293"/>
    <w:rsid w:val="00B20BAA"/>
    <w:rsid w:val="00B22507"/>
    <w:rsid w:val="00B2284B"/>
    <w:rsid w:val="00B2381A"/>
    <w:rsid w:val="00B336F2"/>
    <w:rsid w:val="00B3754D"/>
    <w:rsid w:val="00B41721"/>
    <w:rsid w:val="00B44C06"/>
    <w:rsid w:val="00B47D05"/>
    <w:rsid w:val="00B50B17"/>
    <w:rsid w:val="00B50B9F"/>
    <w:rsid w:val="00B5148B"/>
    <w:rsid w:val="00B53D2F"/>
    <w:rsid w:val="00B55CB5"/>
    <w:rsid w:val="00B60DBD"/>
    <w:rsid w:val="00B61202"/>
    <w:rsid w:val="00B642FB"/>
    <w:rsid w:val="00B71CED"/>
    <w:rsid w:val="00B71F8C"/>
    <w:rsid w:val="00B74867"/>
    <w:rsid w:val="00B76E5F"/>
    <w:rsid w:val="00B80CFF"/>
    <w:rsid w:val="00B86170"/>
    <w:rsid w:val="00B86D97"/>
    <w:rsid w:val="00B87958"/>
    <w:rsid w:val="00BA022F"/>
    <w:rsid w:val="00BA4925"/>
    <w:rsid w:val="00BB38A1"/>
    <w:rsid w:val="00BB4EC5"/>
    <w:rsid w:val="00BC3443"/>
    <w:rsid w:val="00BC78E6"/>
    <w:rsid w:val="00BC7E2C"/>
    <w:rsid w:val="00BD2A68"/>
    <w:rsid w:val="00BE0584"/>
    <w:rsid w:val="00BE16C2"/>
    <w:rsid w:val="00BE6763"/>
    <w:rsid w:val="00BF36CF"/>
    <w:rsid w:val="00BF5BF8"/>
    <w:rsid w:val="00C01A7A"/>
    <w:rsid w:val="00C06683"/>
    <w:rsid w:val="00C132AB"/>
    <w:rsid w:val="00C1358B"/>
    <w:rsid w:val="00C14974"/>
    <w:rsid w:val="00C268CC"/>
    <w:rsid w:val="00C31C0E"/>
    <w:rsid w:val="00C4029B"/>
    <w:rsid w:val="00C4219D"/>
    <w:rsid w:val="00C453CC"/>
    <w:rsid w:val="00C57BDB"/>
    <w:rsid w:val="00C626F7"/>
    <w:rsid w:val="00C63EB8"/>
    <w:rsid w:val="00C7174E"/>
    <w:rsid w:val="00C7538C"/>
    <w:rsid w:val="00C77AA2"/>
    <w:rsid w:val="00C87FAB"/>
    <w:rsid w:val="00C90F61"/>
    <w:rsid w:val="00C961AD"/>
    <w:rsid w:val="00CA4054"/>
    <w:rsid w:val="00CA7686"/>
    <w:rsid w:val="00CB1907"/>
    <w:rsid w:val="00CB2986"/>
    <w:rsid w:val="00CB6661"/>
    <w:rsid w:val="00CB7485"/>
    <w:rsid w:val="00CB7E18"/>
    <w:rsid w:val="00CC1024"/>
    <w:rsid w:val="00CC2AA1"/>
    <w:rsid w:val="00CC2F72"/>
    <w:rsid w:val="00CC7271"/>
    <w:rsid w:val="00CC7FE9"/>
    <w:rsid w:val="00CD4142"/>
    <w:rsid w:val="00CD4EAA"/>
    <w:rsid w:val="00CD5D0D"/>
    <w:rsid w:val="00CE4561"/>
    <w:rsid w:val="00CE66D6"/>
    <w:rsid w:val="00CF4208"/>
    <w:rsid w:val="00CF6922"/>
    <w:rsid w:val="00D11655"/>
    <w:rsid w:val="00D12328"/>
    <w:rsid w:val="00D129DB"/>
    <w:rsid w:val="00D1321F"/>
    <w:rsid w:val="00D1749B"/>
    <w:rsid w:val="00D24A8B"/>
    <w:rsid w:val="00D250D6"/>
    <w:rsid w:val="00D3022A"/>
    <w:rsid w:val="00D347A7"/>
    <w:rsid w:val="00D34F70"/>
    <w:rsid w:val="00D35131"/>
    <w:rsid w:val="00D40AAA"/>
    <w:rsid w:val="00D53735"/>
    <w:rsid w:val="00D53A01"/>
    <w:rsid w:val="00D6038D"/>
    <w:rsid w:val="00D61D28"/>
    <w:rsid w:val="00D62A45"/>
    <w:rsid w:val="00D632E1"/>
    <w:rsid w:val="00D64678"/>
    <w:rsid w:val="00D72022"/>
    <w:rsid w:val="00D750CD"/>
    <w:rsid w:val="00D80038"/>
    <w:rsid w:val="00D841E0"/>
    <w:rsid w:val="00D8680B"/>
    <w:rsid w:val="00D925EB"/>
    <w:rsid w:val="00D92FDA"/>
    <w:rsid w:val="00D936F1"/>
    <w:rsid w:val="00D973DB"/>
    <w:rsid w:val="00D9758A"/>
    <w:rsid w:val="00DA197A"/>
    <w:rsid w:val="00DA2C17"/>
    <w:rsid w:val="00DA3DA6"/>
    <w:rsid w:val="00DA6DB2"/>
    <w:rsid w:val="00DC1560"/>
    <w:rsid w:val="00DC26AF"/>
    <w:rsid w:val="00DC3089"/>
    <w:rsid w:val="00DC6522"/>
    <w:rsid w:val="00DD30FD"/>
    <w:rsid w:val="00DD6439"/>
    <w:rsid w:val="00DD6FC9"/>
    <w:rsid w:val="00DD78E8"/>
    <w:rsid w:val="00DF1315"/>
    <w:rsid w:val="00DF6DF0"/>
    <w:rsid w:val="00E034E7"/>
    <w:rsid w:val="00E07377"/>
    <w:rsid w:val="00E11268"/>
    <w:rsid w:val="00E1472A"/>
    <w:rsid w:val="00E24B18"/>
    <w:rsid w:val="00E300F8"/>
    <w:rsid w:val="00E318FE"/>
    <w:rsid w:val="00E36A11"/>
    <w:rsid w:val="00E41481"/>
    <w:rsid w:val="00E534D9"/>
    <w:rsid w:val="00E537FF"/>
    <w:rsid w:val="00E56545"/>
    <w:rsid w:val="00E57127"/>
    <w:rsid w:val="00E62346"/>
    <w:rsid w:val="00E63CCE"/>
    <w:rsid w:val="00E65CDE"/>
    <w:rsid w:val="00E65D6B"/>
    <w:rsid w:val="00E706A2"/>
    <w:rsid w:val="00E72DEA"/>
    <w:rsid w:val="00E72FFF"/>
    <w:rsid w:val="00E739FF"/>
    <w:rsid w:val="00E81153"/>
    <w:rsid w:val="00E82531"/>
    <w:rsid w:val="00E82AD7"/>
    <w:rsid w:val="00E84820"/>
    <w:rsid w:val="00E90247"/>
    <w:rsid w:val="00E94633"/>
    <w:rsid w:val="00EA2C18"/>
    <w:rsid w:val="00EB2B81"/>
    <w:rsid w:val="00EB38B3"/>
    <w:rsid w:val="00EB390B"/>
    <w:rsid w:val="00EB5F64"/>
    <w:rsid w:val="00EB6A0E"/>
    <w:rsid w:val="00EC3E83"/>
    <w:rsid w:val="00EC7B40"/>
    <w:rsid w:val="00ED2290"/>
    <w:rsid w:val="00ED3353"/>
    <w:rsid w:val="00ED6A69"/>
    <w:rsid w:val="00ED7B14"/>
    <w:rsid w:val="00EE2E7E"/>
    <w:rsid w:val="00EF20B1"/>
    <w:rsid w:val="00EF5FEE"/>
    <w:rsid w:val="00F01F6C"/>
    <w:rsid w:val="00F0662D"/>
    <w:rsid w:val="00F07056"/>
    <w:rsid w:val="00F10AA8"/>
    <w:rsid w:val="00F21074"/>
    <w:rsid w:val="00F21BE7"/>
    <w:rsid w:val="00F2329A"/>
    <w:rsid w:val="00F26BEC"/>
    <w:rsid w:val="00F279F8"/>
    <w:rsid w:val="00F337AC"/>
    <w:rsid w:val="00F34E53"/>
    <w:rsid w:val="00F370E4"/>
    <w:rsid w:val="00F37DEE"/>
    <w:rsid w:val="00F46077"/>
    <w:rsid w:val="00F51193"/>
    <w:rsid w:val="00F570B5"/>
    <w:rsid w:val="00F66FCF"/>
    <w:rsid w:val="00F703F3"/>
    <w:rsid w:val="00F731BE"/>
    <w:rsid w:val="00F733C4"/>
    <w:rsid w:val="00F73A35"/>
    <w:rsid w:val="00F77198"/>
    <w:rsid w:val="00F819BF"/>
    <w:rsid w:val="00F90CF9"/>
    <w:rsid w:val="00F92FE9"/>
    <w:rsid w:val="00FA0674"/>
    <w:rsid w:val="00FB1A4C"/>
    <w:rsid w:val="00FB722E"/>
    <w:rsid w:val="00FC18E7"/>
    <w:rsid w:val="00FC32E1"/>
    <w:rsid w:val="00FC34BF"/>
    <w:rsid w:val="00FC49C3"/>
    <w:rsid w:val="00FC54B5"/>
    <w:rsid w:val="00FD41A8"/>
    <w:rsid w:val="00FD529F"/>
    <w:rsid w:val="00FD5796"/>
    <w:rsid w:val="00FD57DE"/>
    <w:rsid w:val="00FE1C3D"/>
    <w:rsid w:val="00FE1DC6"/>
    <w:rsid w:val="00FE1FFE"/>
    <w:rsid w:val="00FE38C4"/>
    <w:rsid w:val="00FE7703"/>
    <w:rsid w:val="00FF0B8B"/>
  </w:rsids>
  <m:mathPr>
    <m:mathFont m:val="Cambria Math"/>
    <m:brkBin m:val="before"/>
    <m:brkBinSub m:val="--"/>
    <m:smallFrac m:val="0"/>
    <m:dispDef/>
    <m:lMargin m:val="0"/>
    <m:rMargin m:val="0"/>
    <m:defJc m:val="centerGroup"/>
    <m:wrapIndent m:val="1440"/>
    <m:intLim m:val="subSup"/>
    <m:naryLim m:val="undOvr"/>
  </m:mathPr>
  <w:themeFontLang w:val="gl-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6ED52"/>
  <w15:docId w15:val="{0AC76920-1275-4029-A41F-7020683C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68"/>
    <w:pPr>
      <w:spacing w:before="120" w:after="120" w:line="360" w:lineRule="auto"/>
      <w:ind w:firstLine="425"/>
      <w:jc w:val="both"/>
    </w:pPr>
    <w:rPr>
      <w:rFonts w:ascii="Xunta Sans" w:hAnsi="Xunta Sans"/>
      <w:szCs w:val="22"/>
      <w:lang w:val="gl-ES"/>
    </w:rPr>
  </w:style>
  <w:style w:type="paragraph" w:styleId="Ttulo1">
    <w:name w:val="heading 1"/>
    <w:basedOn w:val="Normal"/>
    <w:next w:val="Normal"/>
    <w:link w:val="Ttulo1Car"/>
    <w:uiPriority w:val="9"/>
    <w:qFormat/>
    <w:rsid w:val="00210C77"/>
    <w:pPr>
      <w:keepNext/>
      <w:spacing w:before="300"/>
      <w:ind w:firstLine="0"/>
      <w:outlineLvl w:val="0"/>
    </w:pPr>
    <w:rPr>
      <w:b/>
      <w:bCs/>
      <w:kern w:val="32"/>
      <w:sz w:val="32"/>
      <w:szCs w:val="32"/>
    </w:rPr>
  </w:style>
  <w:style w:type="paragraph" w:styleId="Ttulo2">
    <w:name w:val="heading 2"/>
    <w:basedOn w:val="Normal"/>
    <w:next w:val="Normal"/>
    <w:link w:val="Ttulo2Car"/>
    <w:uiPriority w:val="9"/>
    <w:unhideWhenUsed/>
    <w:qFormat/>
    <w:rsid w:val="00541B08"/>
    <w:pPr>
      <w:keepNext/>
      <w:spacing w:before="240"/>
      <w:ind w:firstLine="0"/>
      <w:outlineLvl w:val="1"/>
    </w:pPr>
    <w:rPr>
      <w:b/>
      <w:bCs/>
      <w:iCs/>
      <w:sz w:val="28"/>
      <w:szCs w:val="28"/>
    </w:rPr>
  </w:style>
  <w:style w:type="paragraph" w:styleId="Ttulo3">
    <w:name w:val="heading 3"/>
    <w:basedOn w:val="Normal"/>
    <w:next w:val="Normal"/>
    <w:link w:val="Ttulo3Car"/>
    <w:uiPriority w:val="9"/>
    <w:unhideWhenUsed/>
    <w:qFormat/>
    <w:rsid w:val="00541B08"/>
    <w:pPr>
      <w:keepNext/>
      <w:spacing w:before="180"/>
      <w:ind w:firstLine="0"/>
      <w:outlineLvl w:val="2"/>
    </w:pPr>
    <w:rPr>
      <w:b/>
      <w:bCs/>
      <w:sz w:val="24"/>
      <w:szCs w:val="26"/>
    </w:rPr>
  </w:style>
  <w:style w:type="paragraph" w:styleId="Ttulo4">
    <w:name w:val="heading 4"/>
    <w:basedOn w:val="Normal"/>
    <w:next w:val="Normal"/>
    <w:link w:val="Ttulo4Car"/>
    <w:uiPriority w:val="9"/>
    <w:unhideWhenUsed/>
    <w:qFormat/>
    <w:rsid w:val="00541B08"/>
    <w:pPr>
      <w:keepNext/>
      <w:ind w:firstLine="0"/>
      <w:outlineLvl w:val="3"/>
    </w:pPr>
    <w:rPr>
      <w:b/>
      <w:bCs/>
      <w:szCs w:val="28"/>
    </w:rPr>
  </w:style>
  <w:style w:type="paragraph" w:styleId="Ttulo5">
    <w:name w:val="heading 5"/>
    <w:basedOn w:val="Normal"/>
    <w:next w:val="Normal"/>
    <w:link w:val="Ttulo5Car"/>
    <w:uiPriority w:val="9"/>
    <w:unhideWhenUsed/>
    <w:qFormat/>
    <w:rsid w:val="006469A8"/>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C77"/>
    <w:rPr>
      <w:rFonts w:ascii="Verdana" w:hAnsi="Verdana"/>
      <w:b/>
      <w:bCs/>
      <w:kern w:val="32"/>
      <w:sz w:val="32"/>
      <w:szCs w:val="32"/>
    </w:rPr>
  </w:style>
  <w:style w:type="character" w:customStyle="1" w:styleId="Ttulo2Car">
    <w:name w:val="Título 2 Car"/>
    <w:basedOn w:val="Fuentedeprrafopredeter"/>
    <w:link w:val="Ttulo2"/>
    <w:uiPriority w:val="9"/>
    <w:rsid w:val="00541B08"/>
    <w:rPr>
      <w:rFonts w:ascii="Verdana" w:hAnsi="Verdana"/>
      <w:b/>
      <w:bCs/>
      <w:iCs/>
      <w:sz w:val="28"/>
      <w:szCs w:val="28"/>
    </w:rPr>
  </w:style>
  <w:style w:type="character" w:customStyle="1" w:styleId="Ttulo3Car">
    <w:name w:val="Título 3 Car"/>
    <w:basedOn w:val="Fuentedeprrafopredeter"/>
    <w:link w:val="Ttulo3"/>
    <w:uiPriority w:val="9"/>
    <w:rsid w:val="00541B08"/>
    <w:rPr>
      <w:rFonts w:ascii="Verdana" w:hAnsi="Verdana"/>
      <w:b/>
      <w:bCs/>
      <w:sz w:val="24"/>
      <w:szCs w:val="26"/>
    </w:rPr>
  </w:style>
  <w:style w:type="character" w:customStyle="1" w:styleId="Ttulo4Car">
    <w:name w:val="Título 4 Car"/>
    <w:basedOn w:val="Fuentedeprrafopredeter"/>
    <w:link w:val="Ttulo4"/>
    <w:uiPriority w:val="9"/>
    <w:rsid w:val="00541B08"/>
    <w:rPr>
      <w:rFonts w:ascii="Verdana" w:hAnsi="Verdana"/>
      <w:b/>
      <w:bCs/>
      <w:szCs w:val="28"/>
    </w:rPr>
  </w:style>
  <w:style w:type="character" w:customStyle="1" w:styleId="Ttulo5Car">
    <w:name w:val="Título 5 Car"/>
    <w:basedOn w:val="Fuentedeprrafopredeter"/>
    <w:link w:val="Ttulo5"/>
    <w:uiPriority w:val="9"/>
    <w:rsid w:val="006469A8"/>
    <w:rPr>
      <w:rFonts w:ascii="Calibri" w:eastAsia="Times New Roman" w:hAnsi="Calibri" w:cs="Times New Roman"/>
      <w:b/>
      <w:bCs/>
      <w:i/>
      <w:iCs/>
      <w:sz w:val="26"/>
      <w:szCs w:val="26"/>
    </w:rPr>
  </w:style>
  <w:style w:type="paragraph" w:styleId="Ttulo">
    <w:name w:val="Title"/>
    <w:next w:val="Normal"/>
    <w:link w:val="TtuloCar"/>
    <w:uiPriority w:val="10"/>
    <w:qFormat/>
    <w:rsid w:val="003B0349"/>
    <w:pPr>
      <w:spacing w:before="240" w:after="360"/>
      <w:jc w:val="right"/>
      <w:outlineLvl w:val="0"/>
    </w:pPr>
    <w:rPr>
      <w:rFonts w:ascii="Verdana" w:hAnsi="Verdana"/>
      <w:b/>
      <w:bCs/>
      <w:kern w:val="28"/>
      <w:sz w:val="28"/>
      <w:szCs w:val="28"/>
      <w:lang w:val="gl-ES"/>
    </w:rPr>
  </w:style>
  <w:style w:type="character" w:customStyle="1" w:styleId="TtuloCar">
    <w:name w:val="Título Car"/>
    <w:basedOn w:val="Fuentedeprrafopredeter"/>
    <w:link w:val="Ttulo"/>
    <w:uiPriority w:val="10"/>
    <w:rsid w:val="003B0349"/>
    <w:rPr>
      <w:rFonts w:ascii="Verdana" w:hAnsi="Verdana"/>
      <w:b/>
      <w:bCs/>
      <w:kern w:val="28"/>
      <w:sz w:val="28"/>
      <w:szCs w:val="28"/>
      <w:lang w:val="gl-ES"/>
    </w:rPr>
  </w:style>
  <w:style w:type="paragraph" w:styleId="Subttulo">
    <w:name w:val="Subtitle"/>
    <w:basedOn w:val="Normal"/>
    <w:next w:val="Normal"/>
    <w:link w:val="SubttuloCar"/>
    <w:uiPriority w:val="11"/>
    <w:qFormat/>
    <w:rsid w:val="0092732E"/>
    <w:pPr>
      <w:spacing w:before="0" w:after="240"/>
      <w:ind w:firstLine="0"/>
      <w:jc w:val="center"/>
      <w:outlineLvl w:val="1"/>
    </w:pPr>
    <w:rPr>
      <w:szCs w:val="24"/>
    </w:rPr>
  </w:style>
  <w:style w:type="character" w:customStyle="1" w:styleId="SubttuloCar">
    <w:name w:val="Subtítulo Car"/>
    <w:basedOn w:val="Fuentedeprrafopredeter"/>
    <w:link w:val="Subttulo"/>
    <w:uiPriority w:val="11"/>
    <w:rsid w:val="0092732E"/>
    <w:rPr>
      <w:rFonts w:ascii="Verdana" w:hAnsi="Verdana"/>
      <w:sz w:val="22"/>
      <w:szCs w:val="24"/>
    </w:rPr>
  </w:style>
  <w:style w:type="paragraph" w:styleId="Sangradetextonormal">
    <w:name w:val="Body Text Indent"/>
    <w:basedOn w:val="Normal"/>
    <w:link w:val="SangradetextonormalCar"/>
    <w:semiHidden/>
    <w:rsid w:val="008E4E41"/>
    <w:pPr>
      <w:spacing w:before="0" w:after="0"/>
      <w:ind w:firstLine="360"/>
    </w:pPr>
    <w:rPr>
      <w:rFonts w:ascii="Times New Roman" w:hAnsi="Times New Roman"/>
      <w:szCs w:val="20"/>
      <w:lang w:val="es-ES_tradnl"/>
    </w:rPr>
  </w:style>
  <w:style w:type="character" w:customStyle="1" w:styleId="SangradetextonormalCar">
    <w:name w:val="Sangría de texto normal Car"/>
    <w:basedOn w:val="Fuentedeprrafopredeter"/>
    <w:link w:val="Sangradetextonormal"/>
    <w:semiHidden/>
    <w:rsid w:val="008E4E41"/>
    <w:rPr>
      <w:rFonts w:ascii="Times New Roman" w:hAnsi="Times New Roman"/>
      <w:lang w:val="es-ES_tradnl"/>
    </w:rPr>
  </w:style>
  <w:style w:type="paragraph" w:styleId="Sangra2detindependiente">
    <w:name w:val="Body Text Indent 2"/>
    <w:basedOn w:val="Normal"/>
    <w:link w:val="Sangra2detindependienteCar"/>
    <w:semiHidden/>
    <w:rsid w:val="008E4E41"/>
    <w:pPr>
      <w:spacing w:before="0" w:after="0"/>
      <w:ind w:firstLine="708"/>
    </w:pPr>
    <w:rPr>
      <w:rFonts w:ascii="Times New Roman" w:hAnsi="Times New Roman"/>
      <w:szCs w:val="20"/>
      <w:lang w:val="es-ES_tradnl"/>
    </w:rPr>
  </w:style>
  <w:style w:type="character" w:customStyle="1" w:styleId="Sangra2detindependienteCar">
    <w:name w:val="Sangría 2 de t. independiente Car"/>
    <w:basedOn w:val="Fuentedeprrafopredeter"/>
    <w:link w:val="Sangra2detindependiente"/>
    <w:semiHidden/>
    <w:rsid w:val="008E4E41"/>
    <w:rPr>
      <w:rFonts w:ascii="Times New Roman" w:hAnsi="Times New Roman"/>
      <w:lang w:val="es-ES_tradnl"/>
    </w:rPr>
  </w:style>
  <w:style w:type="table" w:styleId="Tablaconcuadrcula">
    <w:name w:val="Table Grid"/>
    <w:basedOn w:val="Tablanormal"/>
    <w:uiPriority w:val="59"/>
    <w:rsid w:val="008F0F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notapie">
    <w:name w:val="footnote text"/>
    <w:basedOn w:val="Normal"/>
    <w:link w:val="TextonotapieCar"/>
    <w:uiPriority w:val="99"/>
    <w:semiHidden/>
    <w:unhideWhenUsed/>
    <w:rsid w:val="001E169F"/>
    <w:rPr>
      <w:szCs w:val="20"/>
    </w:rPr>
  </w:style>
  <w:style w:type="character" w:customStyle="1" w:styleId="TextonotapieCar">
    <w:name w:val="Texto nota pie Car"/>
    <w:basedOn w:val="Fuentedeprrafopredeter"/>
    <w:link w:val="Textonotapie"/>
    <w:uiPriority w:val="99"/>
    <w:semiHidden/>
    <w:rsid w:val="001E169F"/>
    <w:rPr>
      <w:rFonts w:ascii="Verdana" w:hAnsi="Verdana"/>
    </w:rPr>
  </w:style>
  <w:style w:type="character" w:styleId="Refdenotaalpie">
    <w:name w:val="footnote reference"/>
    <w:basedOn w:val="Fuentedeprrafopredeter"/>
    <w:uiPriority w:val="99"/>
    <w:semiHidden/>
    <w:unhideWhenUsed/>
    <w:rsid w:val="001E169F"/>
    <w:rPr>
      <w:vertAlign w:val="superscript"/>
    </w:rPr>
  </w:style>
  <w:style w:type="paragraph" w:styleId="Sangra3detindependiente">
    <w:name w:val="Body Text Indent 3"/>
    <w:basedOn w:val="Normal"/>
    <w:link w:val="Sangra3detindependienteCar"/>
    <w:uiPriority w:val="99"/>
    <w:semiHidden/>
    <w:unhideWhenUsed/>
    <w:rsid w:val="00D632E1"/>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632E1"/>
    <w:rPr>
      <w:rFonts w:ascii="Verdana" w:hAnsi="Verdana"/>
      <w:sz w:val="16"/>
      <w:szCs w:val="16"/>
    </w:rPr>
  </w:style>
  <w:style w:type="paragraph" w:styleId="Textoindependiente">
    <w:name w:val="Body Text"/>
    <w:basedOn w:val="Normal"/>
    <w:link w:val="TextoindependienteCar"/>
    <w:uiPriority w:val="99"/>
    <w:unhideWhenUsed/>
    <w:rsid w:val="00D632E1"/>
  </w:style>
  <w:style w:type="character" w:customStyle="1" w:styleId="TextoindependienteCar">
    <w:name w:val="Texto independiente Car"/>
    <w:basedOn w:val="Fuentedeprrafopredeter"/>
    <w:link w:val="Textoindependiente"/>
    <w:uiPriority w:val="99"/>
    <w:rsid w:val="00D632E1"/>
    <w:rPr>
      <w:rFonts w:ascii="Verdana" w:hAnsi="Verdana"/>
      <w:szCs w:val="22"/>
    </w:rPr>
  </w:style>
  <w:style w:type="paragraph" w:styleId="Encabezado">
    <w:name w:val="header"/>
    <w:basedOn w:val="Normal"/>
    <w:link w:val="EncabezadoCar"/>
    <w:uiPriority w:val="99"/>
    <w:unhideWhenUsed/>
    <w:rsid w:val="002D0EAF"/>
    <w:pPr>
      <w:tabs>
        <w:tab w:val="center" w:pos="4513"/>
        <w:tab w:val="right" w:pos="9026"/>
      </w:tabs>
    </w:pPr>
  </w:style>
  <w:style w:type="character" w:customStyle="1" w:styleId="EncabezadoCar">
    <w:name w:val="Encabezado Car"/>
    <w:basedOn w:val="Fuentedeprrafopredeter"/>
    <w:link w:val="Encabezado"/>
    <w:uiPriority w:val="99"/>
    <w:rsid w:val="002D0EAF"/>
    <w:rPr>
      <w:rFonts w:ascii="Verdana" w:hAnsi="Verdana"/>
      <w:szCs w:val="22"/>
    </w:rPr>
  </w:style>
  <w:style w:type="paragraph" w:styleId="Piedepgina">
    <w:name w:val="footer"/>
    <w:basedOn w:val="Normal"/>
    <w:link w:val="PiedepginaCar"/>
    <w:uiPriority w:val="99"/>
    <w:unhideWhenUsed/>
    <w:rsid w:val="002D0EAF"/>
    <w:pPr>
      <w:tabs>
        <w:tab w:val="center" w:pos="4513"/>
        <w:tab w:val="right" w:pos="9026"/>
      </w:tabs>
    </w:pPr>
  </w:style>
  <w:style w:type="character" w:customStyle="1" w:styleId="PiedepginaCar">
    <w:name w:val="Pie de página Car"/>
    <w:basedOn w:val="Fuentedeprrafopredeter"/>
    <w:link w:val="Piedepgina"/>
    <w:uiPriority w:val="99"/>
    <w:rsid w:val="002D0EAF"/>
    <w:rPr>
      <w:rFonts w:ascii="Verdana" w:hAnsi="Verdana"/>
      <w:szCs w:val="22"/>
    </w:rPr>
  </w:style>
  <w:style w:type="paragraph" w:styleId="Textodeglobo">
    <w:name w:val="Balloon Text"/>
    <w:basedOn w:val="Normal"/>
    <w:link w:val="TextodegloboCar"/>
    <w:uiPriority w:val="99"/>
    <w:semiHidden/>
    <w:unhideWhenUsed/>
    <w:rsid w:val="002D0EA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0EAF"/>
    <w:rPr>
      <w:rFonts w:ascii="Tahoma" w:hAnsi="Tahoma" w:cs="Tahoma"/>
      <w:sz w:val="16"/>
      <w:szCs w:val="16"/>
    </w:rPr>
  </w:style>
  <w:style w:type="paragraph" w:styleId="Descripcin">
    <w:name w:val="caption"/>
    <w:basedOn w:val="Normal"/>
    <w:next w:val="Normal"/>
    <w:uiPriority w:val="35"/>
    <w:unhideWhenUsed/>
    <w:qFormat/>
    <w:rsid w:val="006575D6"/>
    <w:rPr>
      <w:b/>
      <w:bCs/>
      <w:szCs w:val="20"/>
    </w:rPr>
  </w:style>
  <w:style w:type="paragraph" w:customStyle="1" w:styleId="Ilustratabla">
    <w:name w:val="Ilustratabla"/>
    <w:basedOn w:val="Descripcin"/>
    <w:rsid w:val="00D35131"/>
    <w:pPr>
      <w:spacing w:after="480"/>
      <w:ind w:firstLine="0"/>
      <w:jc w:val="center"/>
    </w:pPr>
  </w:style>
  <w:style w:type="paragraph" w:customStyle="1" w:styleId="Captulo">
    <w:name w:val="Capítulo"/>
    <w:basedOn w:val="Ttulo"/>
    <w:next w:val="Normal"/>
    <w:qFormat/>
    <w:rsid w:val="00BD2A68"/>
    <w:pPr>
      <w:keepNext/>
      <w:pageBreakBefore/>
      <w:spacing w:before="360" w:after="240"/>
    </w:pPr>
    <w:rPr>
      <w:rFonts w:ascii="Xunta Sans" w:hAnsi="Xunta Sans"/>
      <w:sz w:val="72"/>
      <w:szCs w:val="96"/>
    </w:rPr>
  </w:style>
  <w:style w:type="paragraph" w:styleId="Prrafodelista">
    <w:name w:val="List Paragraph"/>
    <w:basedOn w:val="Normal"/>
    <w:uiPriority w:val="34"/>
    <w:qFormat/>
    <w:rsid w:val="006118D2"/>
    <w:pPr>
      <w:ind w:left="720"/>
      <w:contextualSpacing/>
    </w:pPr>
  </w:style>
  <w:style w:type="paragraph" w:styleId="Textoindependiente2">
    <w:name w:val="Body Text 2"/>
    <w:basedOn w:val="Normal"/>
    <w:link w:val="Textoindependiente2Car"/>
    <w:rsid w:val="00FC18E7"/>
    <w:pPr>
      <w:spacing w:before="0" w:after="0"/>
      <w:ind w:firstLine="0"/>
      <w:jc w:val="left"/>
    </w:pPr>
    <w:rPr>
      <w:rFonts w:ascii="Times New Roman" w:hAnsi="Times New Roman"/>
      <w:b/>
      <w:sz w:val="24"/>
      <w:szCs w:val="20"/>
    </w:rPr>
  </w:style>
  <w:style w:type="character" w:customStyle="1" w:styleId="Textoindependiente2Car">
    <w:name w:val="Texto independiente 2 Car"/>
    <w:basedOn w:val="Fuentedeprrafopredeter"/>
    <w:link w:val="Textoindependiente2"/>
    <w:rsid w:val="00FC18E7"/>
    <w:rPr>
      <w:rFonts w:ascii="Times New Roman" w:hAnsi="Times New Roman"/>
      <w:b/>
      <w:sz w:val="24"/>
    </w:rPr>
  </w:style>
  <w:style w:type="paragraph" w:styleId="TDC1">
    <w:name w:val="toc 1"/>
    <w:basedOn w:val="Normal"/>
    <w:next w:val="Normal"/>
    <w:autoRedefine/>
    <w:uiPriority w:val="39"/>
    <w:rsid w:val="00827467"/>
    <w:pPr>
      <w:tabs>
        <w:tab w:val="right" w:leader="dot" w:pos="9060"/>
      </w:tabs>
      <w:spacing w:before="240"/>
      <w:ind w:firstLine="0"/>
    </w:pPr>
    <w:rPr>
      <w:rFonts w:asciiTheme="minorHAnsi" w:hAnsiTheme="minorHAnsi"/>
      <w:b/>
      <w:caps/>
      <w:noProof/>
      <w:color w:val="0D0D0D" w:themeColor="text1" w:themeTint="F2"/>
      <w:sz w:val="24"/>
      <w:szCs w:val="20"/>
    </w:rPr>
  </w:style>
  <w:style w:type="paragraph" w:styleId="TDC2">
    <w:name w:val="toc 2"/>
    <w:basedOn w:val="Normal"/>
    <w:next w:val="Normal"/>
    <w:autoRedefine/>
    <w:uiPriority w:val="39"/>
    <w:rsid w:val="00827467"/>
    <w:pPr>
      <w:spacing w:before="0" w:after="0"/>
      <w:ind w:left="198" w:firstLine="0"/>
    </w:pPr>
    <w:rPr>
      <w:rFonts w:asciiTheme="minorHAnsi" w:hAnsiTheme="minorHAnsi"/>
      <w:smallCaps/>
      <w:color w:val="0D0D0D" w:themeColor="text1" w:themeTint="F2"/>
      <w:szCs w:val="20"/>
    </w:rPr>
  </w:style>
  <w:style w:type="paragraph" w:styleId="TDC3">
    <w:name w:val="toc 3"/>
    <w:basedOn w:val="Normal"/>
    <w:next w:val="Normal"/>
    <w:autoRedefine/>
    <w:uiPriority w:val="39"/>
    <w:rsid w:val="00B03B24"/>
    <w:pPr>
      <w:spacing w:before="0" w:after="0"/>
      <w:ind w:left="400" w:firstLine="0"/>
    </w:pPr>
    <w:rPr>
      <w:smallCaps/>
      <w:color w:val="0D0D0D" w:themeColor="text1" w:themeTint="F2"/>
      <w:szCs w:val="20"/>
    </w:rPr>
  </w:style>
  <w:style w:type="paragraph" w:styleId="NormalWeb">
    <w:name w:val="Normal (Web)"/>
    <w:basedOn w:val="Normal"/>
    <w:uiPriority w:val="99"/>
    <w:semiHidden/>
    <w:unhideWhenUsed/>
    <w:rsid w:val="00FC18E7"/>
    <w:pPr>
      <w:spacing w:before="100" w:beforeAutospacing="1" w:after="100" w:afterAutospacing="1"/>
      <w:ind w:firstLine="0"/>
      <w:jc w:val="left"/>
    </w:pPr>
    <w:rPr>
      <w:rFonts w:ascii="Times New Roman" w:hAnsi="Times New Roman"/>
      <w:sz w:val="24"/>
      <w:szCs w:val="24"/>
    </w:rPr>
  </w:style>
  <w:style w:type="paragraph" w:styleId="Textonotaalfinal">
    <w:name w:val="endnote text"/>
    <w:basedOn w:val="Normal"/>
    <w:link w:val="TextonotaalfinalCar"/>
    <w:uiPriority w:val="99"/>
    <w:semiHidden/>
    <w:unhideWhenUsed/>
    <w:rsid w:val="00FC18E7"/>
    <w:rPr>
      <w:szCs w:val="20"/>
    </w:rPr>
  </w:style>
  <w:style w:type="character" w:customStyle="1" w:styleId="TextonotaalfinalCar">
    <w:name w:val="Texto nota al final Car"/>
    <w:basedOn w:val="Fuentedeprrafopredeter"/>
    <w:link w:val="Textonotaalfinal"/>
    <w:uiPriority w:val="99"/>
    <w:semiHidden/>
    <w:rsid w:val="00FC18E7"/>
    <w:rPr>
      <w:rFonts w:ascii="Verdana" w:hAnsi="Verdana"/>
    </w:rPr>
  </w:style>
  <w:style w:type="character" w:styleId="Refdenotaalfinal">
    <w:name w:val="endnote reference"/>
    <w:basedOn w:val="Fuentedeprrafopredeter"/>
    <w:uiPriority w:val="99"/>
    <w:semiHidden/>
    <w:unhideWhenUsed/>
    <w:rsid w:val="00FC18E7"/>
    <w:rPr>
      <w:vertAlign w:val="superscript"/>
    </w:rPr>
  </w:style>
  <w:style w:type="character" w:styleId="Textodelmarcadordeposicin">
    <w:name w:val="Placeholder Text"/>
    <w:basedOn w:val="Fuentedeprrafopredeter"/>
    <w:uiPriority w:val="99"/>
    <w:semiHidden/>
    <w:rsid w:val="00FC18E7"/>
    <w:rPr>
      <w:color w:val="808080"/>
    </w:rPr>
  </w:style>
  <w:style w:type="paragraph" w:customStyle="1" w:styleId="IlustraTabla0">
    <w:name w:val="IlustraTabla"/>
    <w:basedOn w:val="Descripcin"/>
    <w:next w:val="Normal"/>
    <w:qFormat/>
    <w:rsid w:val="00E1472A"/>
    <w:pPr>
      <w:spacing w:after="480"/>
      <w:ind w:firstLine="0"/>
      <w:jc w:val="center"/>
    </w:pPr>
  </w:style>
  <w:style w:type="paragraph" w:styleId="TDC4">
    <w:name w:val="toc 4"/>
    <w:basedOn w:val="Normal"/>
    <w:next w:val="Normal"/>
    <w:autoRedefine/>
    <w:uiPriority w:val="39"/>
    <w:unhideWhenUsed/>
    <w:rsid w:val="00B03B24"/>
    <w:pPr>
      <w:spacing w:after="100"/>
      <w:ind w:left="600"/>
    </w:pPr>
    <w:rPr>
      <w:color w:val="0D0D0D" w:themeColor="text1" w:themeTint="F2"/>
      <w:sz w:val="18"/>
    </w:rPr>
  </w:style>
  <w:style w:type="paragraph" w:styleId="TDC5">
    <w:name w:val="toc 5"/>
    <w:basedOn w:val="Normal"/>
    <w:next w:val="Normal"/>
    <w:autoRedefine/>
    <w:uiPriority w:val="39"/>
    <w:unhideWhenUsed/>
    <w:rsid w:val="009B101C"/>
    <w:pPr>
      <w:spacing w:after="100"/>
      <w:ind w:left="800"/>
    </w:pPr>
  </w:style>
  <w:style w:type="paragraph" w:styleId="TDC6">
    <w:name w:val="toc 6"/>
    <w:basedOn w:val="Normal"/>
    <w:next w:val="Normal"/>
    <w:autoRedefine/>
    <w:uiPriority w:val="39"/>
    <w:unhideWhenUsed/>
    <w:rsid w:val="00B2381A"/>
    <w:pPr>
      <w:spacing w:before="0" w:after="100" w:line="276" w:lineRule="auto"/>
      <w:ind w:left="1100" w:firstLine="0"/>
      <w:jc w:val="left"/>
    </w:pPr>
    <w:rPr>
      <w:rFonts w:asciiTheme="minorHAnsi" w:eastAsiaTheme="minorEastAsia" w:hAnsiTheme="minorHAnsi" w:cstheme="minorBidi"/>
      <w:sz w:val="22"/>
      <w:lang w:eastAsia="gl-ES"/>
    </w:rPr>
  </w:style>
  <w:style w:type="paragraph" w:styleId="TDC7">
    <w:name w:val="toc 7"/>
    <w:basedOn w:val="Normal"/>
    <w:next w:val="Normal"/>
    <w:autoRedefine/>
    <w:uiPriority w:val="39"/>
    <w:unhideWhenUsed/>
    <w:rsid w:val="00B2381A"/>
    <w:pPr>
      <w:spacing w:before="0" w:after="100" w:line="276" w:lineRule="auto"/>
      <w:ind w:left="1320" w:firstLine="0"/>
      <w:jc w:val="left"/>
    </w:pPr>
    <w:rPr>
      <w:rFonts w:asciiTheme="minorHAnsi" w:eastAsiaTheme="minorEastAsia" w:hAnsiTheme="minorHAnsi" w:cstheme="minorBidi"/>
      <w:sz w:val="22"/>
      <w:lang w:eastAsia="gl-ES"/>
    </w:rPr>
  </w:style>
  <w:style w:type="paragraph" w:styleId="TDC8">
    <w:name w:val="toc 8"/>
    <w:basedOn w:val="Normal"/>
    <w:next w:val="Normal"/>
    <w:autoRedefine/>
    <w:uiPriority w:val="39"/>
    <w:unhideWhenUsed/>
    <w:rsid w:val="00B2381A"/>
    <w:pPr>
      <w:spacing w:before="0" w:after="100" w:line="276" w:lineRule="auto"/>
      <w:ind w:left="1540" w:firstLine="0"/>
      <w:jc w:val="left"/>
    </w:pPr>
    <w:rPr>
      <w:rFonts w:asciiTheme="minorHAnsi" w:eastAsiaTheme="minorEastAsia" w:hAnsiTheme="minorHAnsi" w:cstheme="minorBidi"/>
      <w:sz w:val="22"/>
      <w:lang w:eastAsia="gl-ES"/>
    </w:rPr>
  </w:style>
  <w:style w:type="paragraph" w:styleId="TDC9">
    <w:name w:val="toc 9"/>
    <w:basedOn w:val="Normal"/>
    <w:next w:val="Normal"/>
    <w:autoRedefine/>
    <w:uiPriority w:val="39"/>
    <w:unhideWhenUsed/>
    <w:rsid w:val="00B2381A"/>
    <w:pPr>
      <w:spacing w:before="0" w:after="100" w:line="276" w:lineRule="auto"/>
      <w:ind w:left="1760" w:firstLine="0"/>
      <w:jc w:val="left"/>
    </w:pPr>
    <w:rPr>
      <w:rFonts w:asciiTheme="minorHAnsi" w:eastAsiaTheme="minorEastAsia" w:hAnsiTheme="minorHAnsi" w:cstheme="minorBidi"/>
      <w:sz w:val="22"/>
      <w:lang w:eastAsia="gl-ES"/>
    </w:rPr>
  </w:style>
  <w:style w:type="paragraph" w:styleId="Sinespaciado">
    <w:name w:val="No Spacing"/>
    <w:link w:val="SinespaciadoCar"/>
    <w:uiPriority w:val="1"/>
    <w:qFormat/>
    <w:rsid w:val="00343F0D"/>
    <w:rPr>
      <w:rFonts w:asciiTheme="minorHAnsi" w:eastAsiaTheme="minorEastAsia" w:hAnsiTheme="minorHAnsi" w:cstheme="minorBidi"/>
      <w:sz w:val="22"/>
      <w:szCs w:val="22"/>
      <w:lang w:val="gl-ES" w:eastAsia="en-US"/>
    </w:rPr>
  </w:style>
  <w:style w:type="character" w:customStyle="1" w:styleId="SinespaciadoCar">
    <w:name w:val="Sin espaciado Car"/>
    <w:basedOn w:val="Fuentedeprrafopredeter"/>
    <w:link w:val="Sinespaciado"/>
    <w:uiPriority w:val="1"/>
    <w:rsid w:val="00343F0D"/>
    <w:rPr>
      <w:rFonts w:asciiTheme="minorHAnsi" w:eastAsiaTheme="minorEastAsia" w:hAnsiTheme="minorHAnsi" w:cstheme="minorBidi"/>
      <w:sz w:val="22"/>
      <w:szCs w:val="22"/>
      <w:lang w:val="gl-ES" w:eastAsia="en-US"/>
    </w:rPr>
  </w:style>
  <w:style w:type="paragraph" w:customStyle="1" w:styleId="Tboas">
    <w:name w:val="Táboas"/>
    <w:rsid w:val="00E56545"/>
    <w:pPr>
      <w:jc w:val="center"/>
    </w:pPr>
    <w:rPr>
      <w:rFonts w:ascii="Verdana" w:hAnsi="Verdana"/>
      <w:szCs w:val="22"/>
      <w:lang w:val="gl-ES"/>
    </w:rPr>
  </w:style>
  <w:style w:type="paragraph" w:customStyle="1" w:styleId="Bloques">
    <w:name w:val="Bloques"/>
    <w:next w:val="Normal"/>
    <w:qFormat/>
    <w:rsid w:val="00D3022A"/>
    <w:pPr>
      <w:pBdr>
        <w:bottom w:val="single" w:sz="4" w:space="1" w:color="auto"/>
      </w:pBdr>
      <w:spacing w:before="360" w:after="240"/>
      <w:jc w:val="both"/>
    </w:pPr>
    <w:rPr>
      <w:rFonts w:ascii="Verdana" w:hAnsi="Verdana"/>
      <w:b/>
      <w:bCs/>
      <w:smallCaps/>
      <w:kern w:val="28"/>
      <w:sz w:val="40"/>
      <w:szCs w:val="28"/>
      <w:lang w:val="gl-ES"/>
    </w:rPr>
  </w:style>
  <w:style w:type="paragraph" w:customStyle="1" w:styleId="Subtitulo">
    <w:name w:val="Subtitulo"/>
    <w:basedOn w:val="Sinespaciado"/>
    <w:qFormat/>
    <w:rsid w:val="00BC7E2C"/>
    <w:pPr>
      <w:framePr w:hSpace="187" w:wrap="around" w:hAnchor="margin" w:xAlign="center" w:y="2881"/>
    </w:pPr>
    <w:rPr>
      <w:rFonts w:asciiTheme="majorHAnsi" w:eastAsiaTheme="majorEastAsia" w:hAnsiTheme="majorHAnsi" w:cstheme="majorBidi"/>
      <w:b/>
      <w:smallCaps/>
      <w:color w:val="365F91" w:themeColor="accent1" w:themeShade="BF"/>
      <w:sz w:val="24"/>
    </w:rPr>
  </w:style>
  <w:style w:type="paragraph" w:customStyle="1" w:styleId="Notasap">
    <w:name w:val="Notas a pé"/>
    <w:basedOn w:val="Textonotapie"/>
    <w:qFormat/>
    <w:rsid w:val="00580142"/>
    <w:pPr>
      <w:ind w:firstLine="0"/>
    </w:pPr>
    <w:rPr>
      <w:sz w:val="16"/>
      <w:szCs w:val="16"/>
    </w:rPr>
  </w:style>
  <w:style w:type="character" w:styleId="Hipervnculo">
    <w:name w:val="Hyperlink"/>
    <w:basedOn w:val="Fuentedeprrafopredeter"/>
    <w:uiPriority w:val="99"/>
    <w:unhideWhenUsed/>
    <w:rsid w:val="00827467"/>
    <w:rPr>
      <w:color w:val="0000FF" w:themeColor="hyperlink"/>
      <w:u w:val="single"/>
    </w:rPr>
  </w:style>
  <w:style w:type="character" w:customStyle="1" w:styleId="apple-converted-space">
    <w:name w:val="apple-converted-space"/>
    <w:basedOn w:val="Fuentedeprrafopredeter"/>
    <w:rsid w:val="00034D71"/>
  </w:style>
  <w:style w:type="paragraph" w:customStyle="1" w:styleId="niv1">
    <w:name w:val="niv1"/>
    <w:basedOn w:val="Normal"/>
    <w:rsid w:val="00825461"/>
    <w:pPr>
      <w:spacing w:before="100" w:beforeAutospacing="1" w:after="100" w:afterAutospacing="1" w:line="240" w:lineRule="auto"/>
      <w:ind w:firstLine="0"/>
      <w:jc w:val="left"/>
    </w:pPr>
    <w:rPr>
      <w:rFonts w:ascii="Times New Roman" w:hAnsi="Times New Roman"/>
      <w:sz w:val="24"/>
      <w:szCs w:val="24"/>
      <w:lang w:eastAsia="gl-ES"/>
    </w:rPr>
  </w:style>
  <w:style w:type="character" w:customStyle="1" w:styleId="concept">
    <w:name w:val="concept"/>
    <w:basedOn w:val="Fuentedeprrafopredeter"/>
    <w:rsid w:val="000F2D40"/>
  </w:style>
  <w:style w:type="character" w:customStyle="1" w:styleId="nolink">
    <w:name w:val="nolink"/>
    <w:basedOn w:val="Fuentedeprrafopredeter"/>
    <w:rsid w:val="000F2D40"/>
  </w:style>
  <w:style w:type="paragraph" w:customStyle="1" w:styleId="Scripting">
    <w:name w:val="Scripting"/>
    <w:basedOn w:val="Normal"/>
    <w:qFormat/>
    <w:rsid w:val="00BD2A68"/>
    <w:pPr>
      <w:pBdr>
        <w:top w:val="dotted" w:sz="8" w:space="6" w:color="auto"/>
        <w:left w:val="dotted" w:sz="8" w:space="6" w:color="auto"/>
        <w:bottom w:val="dotted" w:sz="8" w:space="6" w:color="auto"/>
        <w:right w:val="dotted" w:sz="8" w:space="6" w:color="auto"/>
      </w:pBdr>
      <w:shd w:val="pct20" w:color="auto" w:fill="auto"/>
      <w:spacing w:before="240" w:after="240" w:line="276" w:lineRule="auto"/>
      <w:ind w:left="567" w:right="567" w:firstLine="0"/>
      <w:contextualSpacing/>
      <w:jc w:val="left"/>
    </w:pPr>
    <w:rPr>
      <w:rFonts w:ascii="Courier New" w:eastAsiaTheme="minorHAnsi" w:hAnsi="Courier New" w:cstheme="minorBidi"/>
      <w:noProof/>
      <w:sz w:val="16"/>
      <w:lang w:val="es-ES_tradnl" w:eastAsia="en-US"/>
    </w:rPr>
  </w:style>
  <w:style w:type="character" w:styleId="Textoennegrita">
    <w:name w:val="Strong"/>
    <w:basedOn w:val="Fuentedeprrafopredeter"/>
    <w:uiPriority w:val="22"/>
    <w:qFormat/>
    <w:rsid w:val="00C961AD"/>
    <w:rPr>
      <w:b/>
      <w:bCs/>
    </w:rPr>
  </w:style>
  <w:style w:type="character" w:styleId="CdigoHTML">
    <w:name w:val="HTML Code"/>
    <w:basedOn w:val="Fuentedeprrafopredeter"/>
    <w:uiPriority w:val="99"/>
    <w:semiHidden/>
    <w:unhideWhenUsed/>
    <w:rsid w:val="00C961AD"/>
    <w:rPr>
      <w:rFonts w:ascii="Courier New" w:eastAsia="Times New Roman" w:hAnsi="Courier New" w:cs="Courier New"/>
      <w:sz w:val="20"/>
      <w:szCs w:val="20"/>
    </w:rPr>
  </w:style>
  <w:style w:type="paragraph" w:customStyle="1" w:styleId="Notaap">
    <w:name w:val="Nota a pé"/>
    <w:basedOn w:val="Textonotapie"/>
    <w:qFormat/>
    <w:rsid w:val="00B14227"/>
    <w:rPr>
      <w:sz w:val="16"/>
    </w:rPr>
  </w:style>
  <w:style w:type="character" w:customStyle="1" w:styleId="fontstyle01">
    <w:name w:val="fontstyle01"/>
    <w:basedOn w:val="Fuentedeprrafopredeter"/>
    <w:rsid w:val="006D4362"/>
    <w:rPr>
      <w:rFonts w:ascii="Helvetica-Bold" w:hAnsi="Helvetica-Bold" w:hint="default"/>
      <w:b/>
      <w:bCs/>
      <w:i w:val="0"/>
      <w:iCs w:val="0"/>
      <w:color w:val="000000"/>
      <w:sz w:val="36"/>
      <w:szCs w:val="36"/>
    </w:rPr>
  </w:style>
  <w:style w:type="character" w:customStyle="1" w:styleId="fontstyle21">
    <w:name w:val="fontstyle21"/>
    <w:basedOn w:val="Fuentedeprrafopredeter"/>
    <w:rsid w:val="006D4362"/>
    <w:rPr>
      <w:rFonts w:ascii="LiberationSerif" w:hAnsi="LiberationSerif" w:hint="default"/>
      <w:b w:val="0"/>
      <w:bCs w:val="0"/>
      <w:i w:val="0"/>
      <w:iCs w:val="0"/>
      <w:color w:val="000000"/>
      <w:sz w:val="24"/>
      <w:szCs w:val="24"/>
    </w:rPr>
  </w:style>
  <w:style w:type="character" w:customStyle="1" w:styleId="fontstyle31">
    <w:name w:val="fontstyle31"/>
    <w:basedOn w:val="Fuentedeprrafopredeter"/>
    <w:rsid w:val="006D4362"/>
    <w:rPr>
      <w:rFonts w:ascii="CourierNewPSMT" w:hAnsi="CourierNewPSMT" w:hint="default"/>
      <w:b w:val="0"/>
      <w:bCs w:val="0"/>
      <w:i w:val="0"/>
      <w:iCs w:val="0"/>
      <w:color w:val="000000"/>
      <w:sz w:val="20"/>
      <w:szCs w:val="20"/>
    </w:rPr>
  </w:style>
  <w:style w:type="character" w:customStyle="1" w:styleId="fontstyle41">
    <w:name w:val="fontstyle41"/>
    <w:basedOn w:val="Fuentedeprrafopredeter"/>
    <w:rsid w:val="006D4362"/>
    <w:rPr>
      <w:rFonts w:ascii="OpenSymbol" w:hAnsi="OpenSymbol" w:hint="default"/>
      <w:b w:val="0"/>
      <w:bCs w:val="0"/>
      <w:i w:val="0"/>
      <w:iCs w:val="0"/>
      <w:color w:val="000000"/>
      <w:sz w:val="24"/>
      <w:szCs w:val="24"/>
    </w:rPr>
  </w:style>
  <w:style w:type="character" w:customStyle="1" w:styleId="fontstyle51">
    <w:name w:val="fontstyle51"/>
    <w:basedOn w:val="Fuentedeprrafopredeter"/>
    <w:rsid w:val="006D4362"/>
    <w:rPr>
      <w:rFonts w:ascii="LiberationSerif-Bold" w:hAnsi="LiberationSerif-Bold" w:hint="default"/>
      <w:b/>
      <w:bCs/>
      <w:i w:val="0"/>
      <w:iCs w:val="0"/>
      <w:color w:val="000000"/>
      <w:sz w:val="24"/>
      <w:szCs w:val="24"/>
    </w:rPr>
  </w:style>
  <w:style w:type="character" w:customStyle="1" w:styleId="fontstyle61">
    <w:name w:val="fontstyle61"/>
    <w:basedOn w:val="Fuentedeprrafopredeter"/>
    <w:rsid w:val="006D4362"/>
    <w:rPr>
      <w:rFonts w:ascii="TimesNewRomanPSMT" w:hAnsi="TimesNewRomanPSMT" w:hint="default"/>
      <w:b w:val="0"/>
      <w:bCs w:val="0"/>
      <w:i w:val="0"/>
      <w:iCs w:val="0"/>
      <w:color w:val="99FF66"/>
      <w:sz w:val="28"/>
      <w:szCs w:val="28"/>
    </w:rPr>
  </w:style>
  <w:style w:type="character" w:customStyle="1" w:styleId="fontstyle71">
    <w:name w:val="fontstyle71"/>
    <w:basedOn w:val="Fuentedeprrafopredeter"/>
    <w:rsid w:val="006D4362"/>
    <w:rPr>
      <w:rFonts w:ascii="TimesNewRomanPS-ItalicMT" w:hAnsi="TimesNewRomanPS-ItalicMT" w:hint="default"/>
      <w:b w:val="0"/>
      <w:bCs w:val="0"/>
      <w:i/>
      <w:iCs/>
      <w:color w:val="993366"/>
      <w:sz w:val="20"/>
      <w:szCs w:val="20"/>
    </w:rPr>
  </w:style>
  <w:style w:type="character" w:customStyle="1" w:styleId="fontstyle81">
    <w:name w:val="fontstyle81"/>
    <w:basedOn w:val="Fuentedeprrafopredeter"/>
    <w:rsid w:val="006D4362"/>
    <w:rPr>
      <w:rFonts w:ascii="TimesNewRomanPS-BoldMT" w:hAnsi="TimesNewRomanPS-BoldMT" w:hint="default"/>
      <w:b/>
      <w:bCs/>
      <w:i w:val="0"/>
      <w:iCs w:val="0"/>
      <w:color w:val="99336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7626">
      <w:bodyDiv w:val="1"/>
      <w:marLeft w:val="0"/>
      <w:marRight w:val="0"/>
      <w:marTop w:val="0"/>
      <w:marBottom w:val="0"/>
      <w:divBdr>
        <w:top w:val="none" w:sz="0" w:space="0" w:color="auto"/>
        <w:left w:val="none" w:sz="0" w:space="0" w:color="auto"/>
        <w:bottom w:val="none" w:sz="0" w:space="0" w:color="auto"/>
        <w:right w:val="none" w:sz="0" w:space="0" w:color="auto"/>
      </w:divBdr>
    </w:div>
    <w:div w:id="392434850">
      <w:bodyDiv w:val="1"/>
      <w:marLeft w:val="0"/>
      <w:marRight w:val="0"/>
      <w:marTop w:val="0"/>
      <w:marBottom w:val="0"/>
      <w:divBdr>
        <w:top w:val="none" w:sz="0" w:space="0" w:color="auto"/>
        <w:left w:val="none" w:sz="0" w:space="0" w:color="auto"/>
        <w:bottom w:val="none" w:sz="0" w:space="0" w:color="auto"/>
        <w:right w:val="none" w:sz="0" w:space="0" w:color="auto"/>
      </w:divBdr>
    </w:div>
    <w:div w:id="517700289">
      <w:bodyDiv w:val="1"/>
      <w:marLeft w:val="0"/>
      <w:marRight w:val="0"/>
      <w:marTop w:val="0"/>
      <w:marBottom w:val="0"/>
      <w:divBdr>
        <w:top w:val="none" w:sz="0" w:space="0" w:color="auto"/>
        <w:left w:val="none" w:sz="0" w:space="0" w:color="auto"/>
        <w:bottom w:val="none" w:sz="0" w:space="0" w:color="auto"/>
        <w:right w:val="none" w:sz="0" w:space="0" w:color="auto"/>
      </w:divBdr>
    </w:div>
    <w:div w:id="1104348899">
      <w:bodyDiv w:val="1"/>
      <w:marLeft w:val="0"/>
      <w:marRight w:val="0"/>
      <w:marTop w:val="0"/>
      <w:marBottom w:val="0"/>
      <w:divBdr>
        <w:top w:val="none" w:sz="0" w:space="0" w:color="auto"/>
        <w:left w:val="none" w:sz="0" w:space="0" w:color="auto"/>
        <w:bottom w:val="none" w:sz="0" w:space="0" w:color="auto"/>
        <w:right w:val="none" w:sz="0" w:space="0" w:color="auto"/>
      </w:divBdr>
    </w:div>
    <w:div w:id="1127316644">
      <w:bodyDiv w:val="1"/>
      <w:marLeft w:val="0"/>
      <w:marRight w:val="0"/>
      <w:marTop w:val="0"/>
      <w:marBottom w:val="0"/>
      <w:divBdr>
        <w:top w:val="none" w:sz="0" w:space="0" w:color="auto"/>
        <w:left w:val="none" w:sz="0" w:space="0" w:color="auto"/>
        <w:bottom w:val="none" w:sz="0" w:space="0" w:color="auto"/>
        <w:right w:val="none" w:sz="0" w:space="0" w:color="auto"/>
      </w:divBdr>
    </w:div>
    <w:div w:id="1333755235">
      <w:bodyDiv w:val="1"/>
      <w:marLeft w:val="0"/>
      <w:marRight w:val="0"/>
      <w:marTop w:val="0"/>
      <w:marBottom w:val="0"/>
      <w:divBdr>
        <w:top w:val="none" w:sz="0" w:space="0" w:color="auto"/>
        <w:left w:val="none" w:sz="0" w:space="0" w:color="auto"/>
        <w:bottom w:val="none" w:sz="0" w:space="0" w:color="auto"/>
        <w:right w:val="none" w:sz="0" w:space="0" w:color="auto"/>
      </w:divBdr>
    </w:div>
    <w:div w:id="142680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lidator.w3.or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20Boran\Documents\Temario%20Mellorado\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8F2886-AC80-4B89-96DA-A674CB17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1512</TotalTime>
  <Pages>1</Pages>
  <Words>4185</Words>
  <Characters>23019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Tema 2</vt:lpstr>
    </vt:vector>
  </TitlesOfParts>
  <Company>Profesor: Borja Rey Seoane</Company>
  <LinksUpToDate>false</LinksUpToDate>
  <CharactersWithSpaces>27150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dc:title>
  <dc:subject>Unha aproximación á computación dende as súas bases</dc:subject>
  <dc:creator>Tasslehoff Burrfoot</dc:creator>
  <cp:lastModifiedBy>Borja Rey Seoane</cp:lastModifiedBy>
  <cp:revision>340</cp:revision>
  <cp:lastPrinted>2023-11-16T17:01:00Z</cp:lastPrinted>
  <dcterms:created xsi:type="dcterms:W3CDTF">2010-03-09T10:24:00Z</dcterms:created>
  <dcterms:modified xsi:type="dcterms:W3CDTF">2023-11-30T17:48:00Z</dcterms:modified>
</cp:coreProperties>
</file>